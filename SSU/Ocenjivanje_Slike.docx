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CFF5" w14:textId="77777777" w:rsidR="0084552A" w:rsidRDefault="00000000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1466B190" w14:textId="77777777" w:rsidR="0084552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42B6A6B2" w14:textId="77777777" w:rsidR="0084552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7425DC25" w14:textId="77777777" w:rsidR="0084552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6B7B5D57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6B8D401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BAA1EE1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6F6299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265EA7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F09E2B0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94A78B7" w14:textId="77777777" w:rsidR="0084552A" w:rsidRDefault="00000000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proofErr w:type="spellStart"/>
      <w:r w:rsidR="006530B1">
        <w:rPr>
          <w:rFonts w:ascii="Arial" w:eastAsia="Arial" w:hAnsi="Arial" w:cs="Arial"/>
          <w:sz w:val="36"/>
        </w:rPr>
        <w:t>RealArt</w:t>
      </w:r>
      <w:proofErr w:type="spellEnd"/>
      <w:r>
        <w:rPr>
          <w:rFonts w:ascii="Arial" w:eastAsia="Arial" w:hAnsi="Arial" w:cs="Arial"/>
          <w:sz w:val="36"/>
        </w:rPr>
        <w:t xml:space="preserve"> </w:t>
      </w:r>
    </w:p>
    <w:p w14:paraId="6905EB34" w14:textId="77777777" w:rsidR="0084552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1D2B38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0FCA74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D68614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1E2811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7FF2D3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9378D2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8EE6FC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400B19" w14:textId="77777777" w:rsidR="0084552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F65E62" w14:textId="77777777" w:rsidR="0084552A" w:rsidRDefault="0084552A">
      <w:pPr>
        <w:spacing w:after="58"/>
      </w:pPr>
    </w:p>
    <w:p w14:paraId="7A8F7939" w14:textId="77777777" w:rsidR="006530B1" w:rsidRDefault="006530B1" w:rsidP="006530B1">
      <w:pPr>
        <w:pStyle w:val="Title"/>
        <w:jc w:val="center"/>
      </w:pPr>
      <w:proofErr w:type="spellStart"/>
      <w:r>
        <w:t>Specifikacija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</w:p>
    <w:p w14:paraId="6D2A734C" w14:textId="344A0287" w:rsidR="006530B1" w:rsidRDefault="003C10DA" w:rsidP="006530B1">
      <w:pPr>
        <w:pStyle w:val="Title"/>
        <w:jc w:val="center"/>
      </w:pPr>
      <w:proofErr w:type="spellStart"/>
      <w:r>
        <w:t>Ocenjivanje</w:t>
      </w:r>
      <w:proofErr w:type="spellEnd"/>
      <w:r w:rsidR="00D130DB">
        <w:t xml:space="preserve"> Slike</w:t>
      </w:r>
    </w:p>
    <w:p w14:paraId="10960F17" w14:textId="77777777" w:rsidR="006530B1" w:rsidRDefault="006530B1" w:rsidP="006530B1"/>
    <w:p w14:paraId="67CDAF28" w14:textId="77777777" w:rsidR="006530B1" w:rsidRPr="006530B1" w:rsidRDefault="006530B1" w:rsidP="006530B1"/>
    <w:p w14:paraId="58C58E83" w14:textId="77777777" w:rsidR="0084552A" w:rsidRDefault="00000000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2DF91088" w14:textId="77777777" w:rsidR="0084552A" w:rsidRDefault="0084552A" w:rsidP="006530B1">
      <w:pPr>
        <w:pStyle w:val="Heading1"/>
        <w:sectPr w:rsidR="0084552A">
          <w:pgSz w:w="11906" w:h="16838"/>
          <w:pgMar w:top="1440" w:right="1832" w:bottom="1440" w:left="1419" w:header="720" w:footer="720" w:gutter="0"/>
          <w:cols w:space="720"/>
        </w:sectPr>
      </w:pPr>
    </w:p>
    <w:p w14:paraId="46FBFC2F" w14:textId="77777777" w:rsidR="0084552A" w:rsidRDefault="00000000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14:paraId="787C1A22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67B8D" w14:textId="77777777" w:rsidR="0084552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EC051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E4B313" w14:textId="77777777" w:rsidR="0084552A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6BCF7" w14:textId="77777777" w:rsidR="0084552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84552A" w14:paraId="27C7D272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3725A" w14:textId="480B74D7" w:rsidR="0084552A" w:rsidRPr="003B7A37" w:rsidRDefault="006530B1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>1</w:t>
            </w:r>
            <w:r w:rsidR="000075B7">
              <w:rPr>
                <w:rFonts w:ascii="Times New Roman" w:eastAsia="Times New Roman" w:hAnsi="Times New Roman" w:cs="Times New Roman"/>
                <w:szCs w:val="22"/>
              </w:rPr>
              <w:t>2</w:t>
            </w: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6C508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191AF" w14:textId="77777777" w:rsidR="0084552A" w:rsidRPr="003B7A37" w:rsidRDefault="00000000">
            <w:pPr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3B7A37">
              <w:rPr>
                <w:rFonts w:ascii="Times New Roman" w:eastAsia="Times New Roman" w:hAnsi="Times New Roman" w:cs="Times New Roman"/>
                <w:szCs w:val="22"/>
              </w:rPr>
              <w:t>inicijalna</w:t>
            </w:r>
            <w:proofErr w:type="spellEnd"/>
            <w:r w:rsidRPr="003B7A37">
              <w:rPr>
                <w:rFonts w:ascii="Times New Roman" w:eastAsia="Times New Roman" w:hAnsi="Times New Roman" w:cs="Times New Roman"/>
                <w:szCs w:val="22"/>
              </w:rPr>
              <w:t xml:space="preserve">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EAEE1" w14:textId="032D3CFE" w:rsidR="0084552A" w:rsidRPr="000075B7" w:rsidRDefault="000075B7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</w:rPr>
              <w:t>Luka Radić</w:t>
            </w:r>
          </w:p>
        </w:tc>
      </w:tr>
      <w:tr w:rsidR="0084552A" w14:paraId="24644E75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117B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67E3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52EE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4C707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FFB0C6E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29C19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B2A6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65131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578E0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2E9E786B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8B6B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78E9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6CC9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489FD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07E5B9E" w14:textId="77777777" w:rsidR="0084552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5A8D7F75" w14:textId="77777777" w:rsidR="0084552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015F9B27" w14:textId="77777777" w:rsidR="0084552A" w:rsidRDefault="00000000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Sadržaj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759910631"/>
        <w:docPartObj>
          <w:docPartGallery w:val="Table of Contents"/>
        </w:docPartObj>
      </w:sdtPr>
      <w:sdtContent>
        <w:p w14:paraId="4BCFCD02" w14:textId="77777777" w:rsidR="003B7A37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762423" w:history="1">
            <w:r w:rsidR="003B7A37" w:rsidRPr="003E3013">
              <w:rPr>
                <w:rStyle w:val="Hyperlink"/>
                <w:rFonts w:eastAsiaTheme="majorEastAsia"/>
                <w:bCs/>
                <w:noProof/>
              </w:rPr>
              <w:t>1.</w:t>
            </w:r>
            <w:r w:rsidR="003B7A37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3B7A37" w:rsidRPr="003E3013">
              <w:rPr>
                <w:rStyle w:val="Hyperlink"/>
                <w:rFonts w:eastAsiaTheme="majorEastAsia"/>
                <w:noProof/>
              </w:rPr>
              <w:t>Uvod</w:t>
            </w:r>
            <w:r w:rsidR="003B7A37">
              <w:rPr>
                <w:noProof/>
                <w:webHidden/>
              </w:rPr>
              <w:tab/>
            </w:r>
            <w:r w:rsidR="003B7A37">
              <w:rPr>
                <w:noProof/>
                <w:webHidden/>
              </w:rPr>
              <w:fldChar w:fldCharType="begin"/>
            </w:r>
            <w:r w:rsidR="003B7A37">
              <w:rPr>
                <w:noProof/>
                <w:webHidden/>
              </w:rPr>
              <w:instrText xml:space="preserve"> PAGEREF _Toc205762423 \h </w:instrText>
            </w:r>
            <w:r w:rsidR="003B7A37">
              <w:rPr>
                <w:noProof/>
                <w:webHidden/>
              </w:rPr>
            </w:r>
            <w:r w:rsidR="003B7A37">
              <w:rPr>
                <w:noProof/>
                <w:webHidden/>
              </w:rPr>
              <w:fldChar w:fldCharType="separate"/>
            </w:r>
            <w:r w:rsidR="003B7A37">
              <w:rPr>
                <w:noProof/>
                <w:webHidden/>
              </w:rPr>
              <w:t>4</w:t>
            </w:r>
            <w:r w:rsidR="003B7A37">
              <w:rPr>
                <w:noProof/>
                <w:webHidden/>
              </w:rPr>
              <w:fldChar w:fldCharType="end"/>
            </w:r>
          </w:hyperlink>
        </w:p>
        <w:p w14:paraId="7DF89526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4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CCCA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5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3022" w14:textId="77777777" w:rsidR="003B7A37" w:rsidRDefault="003B7A37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6" w:history="1">
            <w:r w:rsidRPr="003E3013">
              <w:rPr>
                <w:rStyle w:val="Hyperlink"/>
                <w:noProof/>
              </w:rPr>
              <w:t>Dokument će koristiti svi članovi projektnog tima u razvoju i testiranju funkcionalnosti prijave, a može se koristiti i pri pisanju uputstva za korisnike.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5E84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E9D0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E8DC7" w14:textId="59E01172" w:rsidR="003B7A37" w:rsidRDefault="003B7A37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29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 xml:space="preserve">Scenario </w:t>
            </w:r>
            <w:r w:rsidR="00C530F1">
              <w:rPr>
                <w:rStyle w:val="Hyperlink"/>
                <w:rFonts w:eastAsiaTheme="majorEastAsia"/>
                <w:noProof/>
              </w:rPr>
              <w:t>ocenjivanja slike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1F47E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0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6083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1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C5A28" w14:textId="0542FDBC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2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noProof/>
              </w:rPr>
              <w:t xml:space="preserve">Korisnik uspešno </w:t>
            </w:r>
            <w:r w:rsidR="00E26E03">
              <w:rPr>
                <w:rStyle w:val="Hyperlink"/>
                <w:rFonts w:eastAsiaTheme="majorEastAsia"/>
                <w:i/>
                <w:noProof/>
              </w:rPr>
              <w:t>ocenjuje sliku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7ED5" w14:textId="7BB14854" w:rsidR="003B7A37" w:rsidRDefault="003B7A37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3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 xml:space="preserve">Korisnik </w:t>
            </w:r>
            <w:r w:rsidR="008C76C6">
              <w:rPr>
                <w:rStyle w:val="Hyperlink"/>
                <w:rFonts w:eastAsiaTheme="majorEastAsia"/>
                <w:i/>
                <w:iCs/>
                <w:noProof/>
              </w:rPr>
              <w:t>menja ocenu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A14D" w14:textId="0BB09AAD" w:rsidR="003B7A37" w:rsidRDefault="003B7A37" w:rsidP="008C76C6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4" w:history="1">
            <w:r w:rsidRPr="003E3013">
              <w:rPr>
                <w:rStyle w:val="Hyperlink"/>
                <w:rFonts w:eastAsiaTheme="majorEastAsia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8C76C6">
              <w:rPr>
                <w:rStyle w:val="Hyperlink"/>
                <w:rFonts w:eastAsiaTheme="majorEastAsia"/>
                <w:i/>
                <w:iCs/>
                <w:noProof/>
              </w:rPr>
              <w:t>Prikaz prosečne ocene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E83C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6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F06E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7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6935C" w14:textId="77777777" w:rsidR="003B7A37" w:rsidRDefault="003B7A37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762438" w:history="1">
            <w:r w:rsidRPr="003E3013">
              <w:rPr>
                <w:rStyle w:val="Hyperlink"/>
                <w:rFonts w:eastAsiaTheme="majorEastAsia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3E3013">
              <w:rPr>
                <w:rStyle w:val="Hyperlink"/>
                <w:rFonts w:eastAsiaTheme="majorEastAsia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_Toc205762438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023BD" w14:textId="77777777" w:rsidR="0084552A" w:rsidRDefault="00000000">
          <w:r>
            <w:fldChar w:fldCharType="end"/>
          </w:r>
        </w:p>
      </w:sdtContent>
    </w:sdt>
    <w:p w14:paraId="3FA7D20B" w14:textId="77777777" w:rsidR="0084552A" w:rsidRDefault="00000000">
      <w:pPr>
        <w:spacing w:after="3" w:line="252" w:lineRule="auto"/>
        <w:ind w:left="442" w:hanging="10"/>
      </w:pPr>
      <w:r>
        <w:br w:type="page"/>
      </w:r>
    </w:p>
    <w:p w14:paraId="2431B54F" w14:textId="77777777" w:rsidR="0084552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22054BDA" w14:textId="77777777" w:rsidR="0084552A" w:rsidRDefault="00000000">
      <w:pPr>
        <w:pStyle w:val="Heading1"/>
        <w:spacing w:after="63"/>
        <w:ind w:left="705" w:hanging="720"/>
      </w:pPr>
      <w:bookmarkStart w:id="0" w:name="_Toc205762423"/>
      <w:proofErr w:type="spellStart"/>
      <w:r>
        <w:t>Uvod</w:t>
      </w:r>
      <w:bookmarkEnd w:id="0"/>
      <w:proofErr w:type="spellEnd"/>
      <w:r>
        <w:t xml:space="preserve"> </w:t>
      </w:r>
    </w:p>
    <w:p w14:paraId="403BADDB" w14:textId="77777777" w:rsidR="0084552A" w:rsidRDefault="00000000">
      <w:pPr>
        <w:pStyle w:val="Heading2"/>
        <w:ind w:left="705" w:hanging="720"/>
      </w:pPr>
      <w:bookmarkStart w:id="1" w:name="_Toc205762424"/>
      <w:proofErr w:type="spellStart"/>
      <w:r>
        <w:t>Rezime</w:t>
      </w:r>
      <w:bookmarkEnd w:id="1"/>
      <w:proofErr w:type="spellEnd"/>
      <w:r>
        <w:t xml:space="preserve"> </w:t>
      </w:r>
    </w:p>
    <w:p w14:paraId="52C8AD4E" w14:textId="5E4F4F26" w:rsidR="00C76E4F" w:rsidRDefault="0037458E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proofErr w:type="spellStart"/>
      <w:r w:rsidRPr="0037458E">
        <w:rPr>
          <w:rFonts w:ascii="Times New Roman" w:eastAsia="Times New Roman" w:hAnsi="Times New Roman" w:cs="Times New Roman"/>
          <w:sz w:val="20"/>
        </w:rPr>
        <w:t>Definisanje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upotrebe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funkcionalnost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ocenjivanja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slik</w:t>
      </w:r>
      <w:r w:rsidRPr="0037458E">
        <w:rPr>
          <w:rFonts w:ascii="Times New Roman" w:eastAsia="Times New Roman" w:hAnsi="Times New Roman" w:cs="Times New Roman"/>
          <w:sz w:val="20"/>
        </w:rPr>
        <w:t>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od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strane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primerima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prikaza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prosečne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interakcije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7458E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37458E">
        <w:rPr>
          <w:rFonts w:ascii="Times New Roman" w:eastAsia="Times New Roman" w:hAnsi="Times New Roman" w:cs="Times New Roman"/>
          <w:sz w:val="20"/>
        </w:rPr>
        <w:t>.</w:t>
      </w:r>
    </w:p>
    <w:p w14:paraId="7FBFB6B8" w14:textId="77777777" w:rsidR="0037458E" w:rsidRDefault="0037458E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77AD5BC1" w14:textId="77777777" w:rsidR="0084552A" w:rsidRDefault="00000000">
      <w:pPr>
        <w:pStyle w:val="Heading2"/>
        <w:spacing w:after="83"/>
        <w:ind w:left="705" w:hanging="720"/>
      </w:pPr>
      <w:bookmarkStart w:id="2" w:name="_Toc20576242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2"/>
      <w:proofErr w:type="spellEnd"/>
      <w:r>
        <w:t xml:space="preserve"> </w:t>
      </w:r>
    </w:p>
    <w:p w14:paraId="50A5F3D2" w14:textId="77777777" w:rsidR="00C76E4F" w:rsidRPr="00C76E4F" w:rsidRDefault="00C76E4F" w:rsidP="00C76E4F">
      <w:pPr>
        <w:pStyle w:val="Heading2"/>
        <w:numPr>
          <w:ilvl w:val="0"/>
          <w:numId w:val="0"/>
        </w:numPr>
        <w:ind w:left="705"/>
      </w:pPr>
      <w:bookmarkStart w:id="3" w:name="_Toc205762426"/>
      <w:proofErr w:type="spellStart"/>
      <w:r w:rsidRPr="00C76E4F">
        <w:rPr>
          <w:rFonts w:ascii="Times New Roman" w:eastAsia="Times New Roman" w:hAnsi="Times New Roman" w:cs="Times New Roman"/>
          <w:b w:val="0"/>
        </w:rPr>
        <w:t>Dokument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će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svi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članovi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projektnog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tima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u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razvoju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testiranju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funkcionalnosti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prijave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, 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može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se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koristiti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pri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pisanju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uputstva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 xml:space="preserve"> za </w:t>
      </w:r>
      <w:proofErr w:type="spellStart"/>
      <w:r w:rsidRPr="00C76E4F">
        <w:rPr>
          <w:rFonts w:ascii="Times New Roman" w:eastAsia="Times New Roman" w:hAnsi="Times New Roman" w:cs="Times New Roman"/>
          <w:b w:val="0"/>
        </w:rPr>
        <w:t>korisnike</w:t>
      </w:r>
      <w:proofErr w:type="spellEnd"/>
      <w:r w:rsidRPr="00C76E4F">
        <w:rPr>
          <w:rFonts w:ascii="Times New Roman" w:eastAsia="Times New Roman" w:hAnsi="Times New Roman" w:cs="Times New Roman"/>
          <w:b w:val="0"/>
        </w:rPr>
        <w:t>.</w:t>
      </w:r>
      <w:bookmarkEnd w:id="3"/>
    </w:p>
    <w:p w14:paraId="0987B11C" w14:textId="77777777" w:rsidR="0084552A" w:rsidRDefault="00000000">
      <w:pPr>
        <w:pStyle w:val="Heading2"/>
        <w:ind w:left="705" w:hanging="720"/>
      </w:pPr>
      <w:bookmarkStart w:id="4" w:name="_Toc205762427"/>
      <w:r>
        <w:t>Reference</w:t>
      </w:r>
      <w:bookmarkEnd w:id="4"/>
      <w:r>
        <w:t xml:space="preserve"> </w:t>
      </w:r>
    </w:p>
    <w:p w14:paraId="35A22F47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Projektni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zadatak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9FC81CC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0"/>
        </w:rPr>
        <w:t>Uputstvo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sz w:val="20"/>
        </w:rPr>
        <w:t>pisanje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specifikacije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scenarija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upotrebe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funkcionalnosti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570C4221" w14:textId="77777777" w:rsidR="0084552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0C51CFB9" w14:textId="77777777" w:rsidR="0084552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399A969E" w14:textId="77777777" w:rsidR="0084552A" w:rsidRDefault="00000000">
      <w:pPr>
        <w:pStyle w:val="Heading2"/>
        <w:spacing w:after="0"/>
        <w:ind w:left="705" w:hanging="720"/>
      </w:pPr>
      <w:bookmarkStart w:id="5" w:name="_Toc205762428"/>
      <w:r>
        <w:t xml:space="preserve">Otvorena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14:paraId="712A49EB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FDE4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1382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297D" w14:textId="77777777" w:rsidR="0084552A" w:rsidRDefault="00000000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Rešenje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E3C85B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AE55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FDB9" w14:textId="44176C5D" w:rsidR="0084552A" w:rsidRDefault="001E193F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Da li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korsinici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mogu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da vide ko je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kako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ocenio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sliku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6C03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0FC92873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49B2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76E4F" w14:paraId="4EAE5F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1FC72" w14:textId="77777777" w:rsidR="00C76E4F" w:rsidRPr="00C76E4F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1293AE24" w14:textId="77777777" w:rsidR="00C76E4F" w:rsidRPr="00C76E4F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76E4F" w14:paraId="0E2780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C445D" w14:textId="227CA868" w:rsidR="00C76E4F" w:rsidRPr="00C76E4F" w:rsidRDefault="001E193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Da li se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prosečna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ocean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prikazuje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I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na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listi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slika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ili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samo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na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detaljniom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prikazu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</w:rPr>
                    <w:t>?</w:t>
                  </w:r>
                </w:p>
              </w:tc>
            </w:tr>
          </w:tbl>
          <w:p w14:paraId="1C86CF3D" w14:textId="77777777" w:rsidR="0084552A" w:rsidRDefault="0084552A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18CB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41E0376D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6B44" w14:textId="1C9E292F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DEFB" w14:textId="3349430D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FD6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84552A" w14:paraId="3DA0ED7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36BA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F5E28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DD2E" w14:textId="77777777" w:rsidR="0084552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1C32AE6" w14:textId="77777777" w:rsidR="0084552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751A1A2" w14:textId="77777777" w:rsidR="0084552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B282CB" w14:textId="12846D72" w:rsidR="0084552A" w:rsidRDefault="00000000">
      <w:pPr>
        <w:pStyle w:val="Heading1"/>
        <w:ind w:left="705" w:hanging="720"/>
      </w:pPr>
      <w:bookmarkStart w:id="6" w:name="_Toc205762429"/>
      <w:r>
        <w:t xml:space="preserve">Scenario </w:t>
      </w:r>
      <w:bookmarkEnd w:id="6"/>
      <w:proofErr w:type="spellStart"/>
      <w:r w:rsidR="00F30C43">
        <w:t>ocenjivanja</w:t>
      </w:r>
      <w:proofErr w:type="spellEnd"/>
      <w:r w:rsidR="00F30C43">
        <w:t xml:space="preserve"> </w:t>
      </w:r>
      <w:proofErr w:type="spellStart"/>
      <w:r w:rsidR="00F30C43">
        <w:t>slike</w:t>
      </w:r>
      <w:proofErr w:type="spellEnd"/>
      <w:r>
        <w:t xml:space="preserve"> </w:t>
      </w:r>
    </w:p>
    <w:p w14:paraId="28506F67" w14:textId="77777777" w:rsidR="0084552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CE8B1A" w14:textId="77777777" w:rsidR="0084552A" w:rsidRDefault="00000000">
      <w:pPr>
        <w:pStyle w:val="Heading2"/>
        <w:spacing w:after="57"/>
        <w:ind w:left="705" w:hanging="720"/>
      </w:pPr>
      <w:bookmarkStart w:id="7" w:name="_Toc205762430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14:paraId="6BAB3DBB" w14:textId="16DE97B9" w:rsidR="00C76E4F" w:rsidRDefault="003C79E8">
      <w:pPr>
        <w:spacing w:after="111" w:line="261" w:lineRule="auto"/>
        <w:jc w:val="both"/>
      </w:pPr>
      <w:r w:rsidRPr="003C79E8">
        <w:rPr>
          <w:rFonts w:ascii="Times New Roman" w:eastAsia="Times New Roman" w:hAnsi="Times New Roman" w:cs="Times New Roman"/>
          <w:sz w:val="20"/>
        </w:rPr>
        <w:t xml:space="preserve">Radi se o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omogućavanju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korisnicima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pomoću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sistema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B2DBB" w:rsidRPr="003C79E8">
        <w:rPr>
          <w:rFonts w:ascii="Times New Roman" w:eastAsia="Times New Roman" w:hAnsi="Times New Roman" w:cs="Times New Roman"/>
          <w:sz w:val="20"/>
        </w:rPr>
        <w:t>zvezdica</w:t>
      </w:r>
      <w:proofErr w:type="spellEnd"/>
      <w:r w:rsidR="007B2DBB" w:rsidRPr="003C79E8">
        <w:rPr>
          <w:rFonts w:ascii="Times New Roman" w:eastAsia="Times New Roman" w:hAnsi="Times New Roman" w:cs="Times New Roman"/>
          <w:sz w:val="20"/>
        </w:rPr>
        <w:t>, od</w:t>
      </w:r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0</w:t>
      </w:r>
      <w:r w:rsidRPr="003C79E8">
        <w:rPr>
          <w:rFonts w:ascii="Times New Roman" w:eastAsia="Times New Roman" w:hAnsi="Times New Roman" w:cs="Times New Roman"/>
          <w:sz w:val="20"/>
        </w:rPr>
        <w:t xml:space="preserve"> do 5.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izračunava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prosečnu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osnovu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svih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unetih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3C79E8">
        <w:rPr>
          <w:rFonts w:ascii="Times New Roman" w:eastAsia="Times New Roman" w:hAnsi="Times New Roman" w:cs="Times New Roman"/>
          <w:sz w:val="20"/>
        </w:rPr>
        <w:t>javno</w:t>
      </w:r>
      <w:proofErr w:type="spellEnd"/>
      <w:r w:rsidRPr="003C79E8">
        <w:rPr>
          <w:rFonts w:ascii="Times New Roman" w:eastAsia="Times New Roman" w:hAnsi="Times New Roman" w:cs="Times New Roman"/>
          <w:sz w:val="20"/>
        </w:rPr>
        <w:t>.</w:t>
      </w:r>
    </w:p>
    <w:p w14:paraId="236C1A75" w14:textId="77777777" w:rsidR="003B7A37" w:rsidRPr="003B7A37" w:rsidRDefault="00000000" w:rsidP="003B7A37">
      <w:pPr>
        <w:pStyle w:val="Heading2"/>
        <w:spacing w:after="57"/>
        <w:ind w:left="705" w:hanging="720"/>
      </w:pPr>
      <w:bookmarkStart w:id="8" w:name="_Toc205762431"/>
      <w:r>
        <w:rPr>
          <w:u w:val="single" w:color="000000"/>
        </w:rPr>
        <w:t xml:space="preserve">Tok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14:paraId="053FC729" w14:textId="157C6108" w:rsidR="0084552A" w:rsidRDefault="00C76E4F" w:rsidP="003B7A37">
      <w:pPr>
        <w:pStyle w:val="Heading3"/>
        <w:spacing w:after="56"/>
        <w:ind w:left="720" w:hanging="720"/>
      </w:pPr>
      <w:bookmarkStart w:id="9" w:name="_Toc205762432"/>
      <w:proofErr w:type="spellStart"/>
      <w:r w:rsidRPr="00C76E4F">
        <w:rPr>
          <w:i/>
        </w:rPr>
        <w:t>Korisnik</w:t>
      </w:r>
      <w:proofErr w:type="spellEnd"/>
      <w:r w:rsidRPr="00C76E4F">
        <w:rPr>
          <w:i/>
        </w:rPr>
        <w:t xml:space="preserve"> </w:t>
      </w:r>
      <w:proofErr w:type="spellStart"/>
      <w:r w:rsidRPr="00C76E4F">
        <w:rPr>
          <w:i/>
        </w:rPr>
        <w:t>uspešno</w:t>
      </w:r>
      <w:proofErr w:type="spellEnd"/>
      <w:r w:rsidRPr="00C76E4F">
        <w:rPr>
          <w:i/>
        </w:rPr>
        <w:t xml:space="preserve"> </w:t>
      </w:r>
      <w:bookmarkEnd w:id="9"/>
      <w:proofErr w:type="spellStart"/>
      <w:r w:rsidR="00172593">
        <w:rPr>
          <w:i/>
        </w:rPr>
        <w:t>ocenjuje</w:t>
      </w:r>
      <w:proofErr w:type="spellEnd"/>
      <w:r w:rsidR="00172593">
        <w:rPr>
          <w:i/>
        </w:rPr>
        <w:t xml:space="preserve"> </w:t>
      </w:r>
      <w:proofErr w:type="spellStart"/>
      <w:r w:rsidR="00172593">
        <w:rPr>
          <w:i/>
        </w:rPr>
        <w:t>sliku</w:t>
      </w:r>
      <w:proofErr w:type="spellEnd"/>
    </w:p>
    <w:p w14:paraId="69F67135" w14:textId="612A79C5" w:rsidR="00C76E4F" w:rsidRPr="00C76E4F" w:rsidRDefault="00172593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172593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172593">
        <w:rPr>
          <w:rFonts w:ascii="Times New Roman" w:eastAsia="Times New Roman" w:hAnsi="Times New Roman" w:cs="Times New Roman"/>
          <w:sz w:val="20"/>
        </w:rPr>
        <w:t>nalazi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172593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172593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172593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172593">
        <w:rPr>
          <w:rFonts w:ascii="Times New Roman" w:eastAsia="Times New Roman" w:hAnsi="Times New Roman" w:cs="Times New Roman"/>
          <w:sz w:val="20"/>
        </w:rPr>
        <w:t>detaljima</w:t>
      </w:r>
      <w:proofErr w:type="spellEnd"/>
      <w:r w:rsidRPr="00172593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slike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2E61FDB5" w14:textId="1CA781C7" w:rsidR="00C76E4F" w:rsidRPr="00C76E4F" w:rsidRDefault="00650EC8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Pored </w:t>
      </w:r>
      <w:proofErr w:type="spellStart"/>
      <w:r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nalazi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 forma za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ocenjivanje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predstavljena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 5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praznih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650EC8">
        <w:rPr>
          <w:rFonts w:ascii="Times New Roman" w:eastAsia="Times New Roman" w:hAnsi="Times New Roman" w:cs="Times New Roman"/>
          <w:sz w:val="20"/>
        </w:rPr>
        <w:t>zvezdica</w:t>
      </w:r>
      <w:proofErr w:type="spellEnd"/>
      <w:r w:rsidRPr="00650EC8">
        <w:rPr>
          <w:rFonts w:ascii="Times New Roman" w:eastAsia="Times New Roman" w:hAnsi="Times New Roman" w:cs="Times New Roman"/>
          <w:sz w:val="20"/>
        </w:rPr>
        <w:t>.</w:t>
      </w:r>
    </w:p>
    <w:p w14:paraId="004EE179" w14:textId="46328F12" w:rsidR="00C76E4F" w:rsidRPr="00C76E4F" w:rsidRDefault="00FD3EE2" w:rsidP="00C76E4F">
      <w:pPr>
        <w:pStyle w:val="ListParagraph"/>
        <w:numPr>
          <w:ilvl w:val="0"/>
          <w:numId w:val="11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FD3EE2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klikne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željenu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. 4.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zvezdicu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>).</w:t>
      </w:r>
    </w:p>
    <w:p w14:paraId="79505F8B" w14:textId="10602AFE" w:rsidR="00FD3EE2" w:rsidRDefault="00FD3EE2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FD3EE2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tu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4852B9">
        <w:rPr>
          <w:rFonts w:ascii="Times New Roman" w:eastAsia="Times New Roman" w:hAnsi="Times New Roman" w:cs="Times New Roman"/>
          <w:sz w:val="20"/>
        </w:rPr>
        <w:t>sliku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D3EE2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FD3EE2">
        <w:rPr>
          <w:rFonts w:ascii="Times New Roman" w:eastAsia="Times New Roman" w:hAnsi="Times New Roman" w:cs="Times New Roman"/>
          <w:sz w:val="20"/>
        </w:rPr>
        <w:t>.</w:t>
      </w:r>
    </w:p>
    <w:p w14:paraId="235AC689" w14:textId="77777777" w:rsidR="00FD3EE2" w:rsidRDefault="00FD3EE2" w:rsidP="00FD3EE2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6A26B077" w14:textId="77777777" w:rsidR="00FD3EE2" w:rsidRDefault="00FD3EE2" w:rsidP="00FD3EE2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6D2C94D4" w14:textId="6C7F492A" w:rsidR="00C76E4F" w:rsidRPr="00FD3EE2" w:rsidRDefault="00C76E4F" w:rsidP="00FD3EE2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  <w:r w:rsidRPr="00FD3EE2">
        <w:rPr>
          <w:rFonts w:ascii="Times New Roman" w:eastAsia="Times New Roman" w:hAnsi="Times New Roman" w:cs="Times New Roman"/>
          <w:sz w:val="20"/>
        </w:rPr>
        <w:t>.</w:t>
      </w:r>
    </w:p>
    <w:p w14:paraId="625679DB" w14:textId="77777777" w:rsidR="0084552A" w:rsidRDefault="00000000" w:rsidP="00C76E4F">
      <w:pPr>
        <w:spacing w:after="3" w:line="252" w:lineRule="auto"/>
        <w:ind w:left="-5" w:right="1291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8DC3EA" w14:textId="583F61A4" w:rsidR="0084552A" w:rsidRPr="003B7A37" w:rsidRDefault="00C76E4F">
      <w:pPr>
        <w:pStyle w:val="Heading3"/>
        <w:ind w:left="705" w:hanging="720"/>
        <w:rPr>
          <w:i/>
          <w:iCs/>
        </w:rPr>
      </w:pPr>
      <w:bookmarkStart w:id="10" w:name="_Toc205762433"/>
      <w:proofErr w:type="spellStart"/>
      <w:r w:rsidRPr="003B7A37">
        <w:rPr>
          <w:i/>
          <w:iCs/>
        </w:rPr>
        <w:lastRenderedPageBreak/>
        <w:t>Korisnik</w:t>
      </w:r>
      <w:proofErr w:type="spellEnd"/>
      <w:r w:rsidRPr="003B7A37">
        <w:rPr>
          <w:i/>
          <w:iCs/>
        </w:rPr>
        <w:t xml:space="preserve"> </w:t>
      </w:r>
      <w:bookmarkEnd w:id="10"/>
      <w:proofErr w:type="spellStart"/>
      <w:r w:rsidR="00702204">
        <w:rPr>
          <w:i/>
          <w:iCs/>
        </w:rPr>
        <w:t>menja</w:t>
      </w:r>
      <w:proofErr w:type="spellEnd"/>
      <w:r w:rsidR="00702204">
        <w:rPr>
          <w:i/>
          <w:iCs/>
        </w:rPr>
        <w:t xml:space="preserve"> </w:t>
      </w:r>
      <w:proofErr w:type="spellStart"/>
      <w:r w:rsidR="00702204">
        <w:rPr>
          <w:i/>
          <w:iCs/>
        </w:rPr>
        <w:t>ocenu</w:t>
      </w:r>
      <w:proofErr w:type="spellEnd"/>
      <w:r w:rsidRPr="003B7A37">
        <w:rPr>
          <w:i/>
          <w:iCs/>
        </w:rPr>
        <w:t xml:space="preserve">  </w:t>
      </w:r>
    </w:p>
    <w:p w14:paraId="1BA1BD6E" w14:textId="1EB39050" w:rsidR="00C76E4F" w:rsidRPr="00C76E4F" w:rsidRDefault="00702204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702204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702204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702204">
        <w:rPr>
          <w:rFonts w:ascii="Times New Roman" w:eastAsia="Times New Roman" w:hAnsi="Times New Roman" w:cs="Times New Roman"/>
          <w:sz w:val="20"/>
        </w:rPr>
        <w:t>već</w:t>
      </w:r>
      <w:proofErr w:type="spellEnd"/>
      <w:r w:rsidRPr="007022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02204">
        <w:rPr>
          <w:rFonts w:ascii="Times New Roman" w:eastAsia="Times New Roman" w:hAnsi="Times New Roman" w:cs="Times New Roman"/>
          <w:sz w:val="20"/>
        </w:rPr>
        <w:t>ocenio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sliku</w:t>
      </w:r>
      <w:proofErr w:type="spellEnd"/>
      <w:r>
        <w:rPr>
          <w:rFonts w:ascii="Times New Roman" w:eastAsia="Times New Roman" w:hAnsi="Times New Roman" w:cs="Times New Roman"/>
          <w:sz w:val="20"/>
        </w:rPr>
        <w:t>,</w:t>
      </w:r>
      <w:r w:rsidRPr="00702204">
        <w:rPr>
          <w:rFonts w:ascii="Times New Roman" w:eastAsia="Times New Roman" w:hAnsi="Times New Roman" w:cs="Times New Roman"/>
          <w:sz w:val="20"/>
        </w:rPr>
        <w:t xml:space="preserve"> a </w:t>
      </w:r>
      <w:proofErr w:type="spellStart"/>
      <w:r w:rsidRPr="00702204">
        <w:rPr>
          <w:rFonts w:ascii="Times New Roman" w:eastAsia="Times New Roman" w:hAnsi="Times New Roman" w:cs="Times New Roman"/>
          <w:sz w:val="20"/>
        </w:rPr>
        <w:t>njegova</w:t>
      </w:r>
      <w:proofErr w:type="spellEnd"/>
      <w:r w:rsidRPr="00702204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02204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702204">
        <w:rPr>
          <w:rFonts w:ascii="Times New Roman" w:eastAsia="Times New Roman" w:hAnsi="Times New Roman" w:cs="Times New Roman"/>
          <w:sz w:val="20"/>
        </w:rPr>
        <w:t xml:space="preserve"> je </w:t>
      </w:r>
      <w:proofErr w:type="spellStart"/>
      <w:r w:rsidRPr="00702204">
        <w:rPr>
          <w:rFonts w:ascii="Times New Roman" w:eastAsia="Times New Roman" w:hAnsi="Times New Roman" w:cs="Times New Roman"/>
          <w:sz w:val="20"/>
        </w:rPr>
        <w:t>prikazana</w:t>
      </w:r>
      <w:proofErr w:type="spellEnd"/>
      <w:r w:rsidRPr="00702204">
        <w:rPr>
          <w:rFonts w:ascii="Times New Roman" w:eastAsia="Times New Roman" w:hAnsi="Times New Roman" w:cs="Times New Roman"/>
          <w:sz w:val="20"/>
        </w:rPr>
        <w:t>.</w:t>
      </w:r>
    </w:p>
    <w:p w14:paraId="26ECDB23" w14:textId="3EDAB9FB" w:rsidR="00C76E4F" w:rsidRPr="00C76E4F" w:rsidRDefault="004E115D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4E115D">
        <w:rPr>
          <w:rFonts w:ascii="Times New Roman" w:eastAsia="Times New Roman" w:hAnsi="Times New Roman" w:cs="Times New Roman"/>
          <w:sz w:val="20"/>
        </w:rPr>
        <w:t>Korisnik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ponovo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E23386">
        <w:rPr>
          <w:rFonts w:ascii="Times New Roman" w:eastAsia="Times New Roman" w:hAnsi="Times New Roman" w:cs="Times New Roman"/>
          <w:sz w:val="20"/>
        </w:rPr>
        <w:t>klikće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mišem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preko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zvezdica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bira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novu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>.</w:t>
      </w:r>
    </w:p>
    <w:p w14:paraId="679F8DB4" w14:textId="1C47B8A6" w:rsidR="00C76E4F" w:rsidRPr="00C76E4F" w:rsidRDefault="004E115D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4E115D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ažurira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>.</w:t>
      </w:r>
    </w:p>
    <w:p w14:paraId="6F0C10DF" w14:textId="68F1FFDE" w:rsidR="00C76E4F" w:rsidRDefault="004E115D" w:rsidP="00C76E4F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4E115D">
        <w:rPr>
          <w:rFonts w:ascii="Times New Roman" w:eastAsia="Times New Roman" w:hAnsi="Times New Roman" w:cs="Times New Roman"/>
          <w:sz w:val="20"/>
        </w:rPr>
        <w:t>Prosečna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ponovo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ažurira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osnovu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nove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4E115D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4E115D">
        <w:rPr>
          <w:rFonts w:ascii="Times New Roman" w:eastAsia="Times New Roman" w:hAnsi="Times New Roman" w:cs="Times New Roman"/>
          <w:sz w:val="20"/>
        </w:rPr>
        <w:t>.</w:t>
      </w:r>
    </w:p>
    <w:p w14:paraId="3CF03D16" w14:textId="77777777" w:rsidR="00C76E4F" w:rsidRPr="00C76E4F" w:rsidRDefault="00C76E4F" w:rsidP="00C76E4F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</w:p>
    <w:p w14:paraId="67645B6B" w14:textId="7907926A" w:rsidR="0084552A" w:rsidRPr="003B7A37" w:rsidRDefault="0058269B">
      <w:pPr>
        <w:pStyle w:val="Heading3"/>
        <w:ind w:left="705" w:hanging="720"/>
        <w:rPr>
          <w:i/>
          <w:iCs/>
        </w:rPr>
      </w:pPr>
      <w:proofErr w:type="spellStart"/>
      <w:r>
        <w:rPr>
          <w:i/>
          <w:iCs/>
        </w:rPr>
        <w:t>Prikaz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prosečne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ocene</w:t>
      </w:r>
      <w:proofErr w:type="spellEnd"/>
    </w:p>
    <w:p w14:paraId="1013FD54" w14:textId="623E5476" w:rsidR="00C76E4F" w:rsidRPr="00C76E4F" w:rsidRDefault="00B863B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863BD">
        <w:rPr>
          <w:rFonts w:ascii="Times New Roman" w:eastAsia="Times New Roman" w:hAnsi="Times New Roman" w:cs="Times New Roman"/>
          <w:sz w:val="20"/>
        </w:rPr>
        <w:t xml:space="preserve">Na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stranici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sa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detaljima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785739">
        <w:rPr>
          <w:rFonts w:ascii="Times New Roman" w:eastAsia="Times New Roman" w:hAnsi="Times New Roman" w:cs="Times New Roman"/>
          <w:sz w:val="20"/>
        </w:rPr>
        <w:t>slike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prikazuje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prosečna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izračunata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osnovu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svih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pojedinačnih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>.</w:t>
      </w:r>
    </w:p>
    <w:p w14:paraId="69EA30BE" w14:textId="0D8DE8E0" w:rsidR="00C76E4F" w:rsidRPr="00C76E4F" w:rsidRDefault="00B863B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proofErr w:type="spellStart"/>
      <w:r w:rsidRPr="00B863BD">
        <w:rPr>
          <w:rFonts w:ascii="Times New Roman" w:eastAsia="Times New Roman" w:hAnsi="Times New Roman" w:cs="Times New Roman"/>
          <w:sz w:val="20"/>
        </w:rPr>
        <w:t>Prosečna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prikazana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numerički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>. "4</w:t>
      </w:r>
      <w:r>
        <w:rPr>
          <w:rFonts w:ascii="Times New Roman" w:eastAsia="Times New Roman" w:hAnsi="Times New Roman" w:cs="Times New Roman"/>
          <w:sz w:val="20"/>
        </w:rPr>
        <w:t>, 5</w:t>
      </w:r>
      <w:r w:rsidRPr="00B863BD">
        <w:rPr>
          <w:rFonts w:ascii="Times New Roman" w:eastAsia="Times New Roman" w:hAnsi="Times New Roman" w:cs="Times New Roman"/>
          <w:sz w:val="20"/>
        </w:rPr>
        <w:t xml:space="preserve">")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>/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ili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>
        <w:rPr>
          <w:rFonts w:ascii="Times New Roman" w:eastAsia="Times New Roman" w:hAnsi="Times New Roman" w:cs="Times New Roman"/>
          <w:sz w:val="20"/>
        </w:rPr>
        <w:t>vidu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razlomka</w:t>
      </w:r>
      <w:proofErr w:type="spellEnd"/>
      <w:r>
        <w:rPr>
          <w:rFonts w:ascii="Times New Roman" w:eastAsia="Times New Roman" w:hAnsi="Times New Roman" w:cs="Times New Roman"/>
          <w:sz w:val="20"/>
        </w:rPr>
        <w:t>.</w:t>
      </w:r>
    </w:p>
    <w:p w14:paraId="585CCFD3" w14:textId="397B5D6B" w:rsidR="0084552A" w:rsidRPr="003B7A37" w:rsidRDefault="00B863BD" w:rsidP="003B7A37">
      <w:pPr>
        <w:pStyle w:val="ListParagraph"/>
        <w:numPr>
          <w:ilvl w:val="0"/>
          <w:numId w:val="8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 w:rsidRPr="00B863BD">
        <w:rPr>
          <w:rFonts w:ascii="Times New Roman" w:eastAsia="Times New Roman" w:hAnsi="Times New Roman" w:cs="Times New Roman"/>
          <w:sz w:val="20"/>
        </w:rPr>
        <w:t xml:space="preserve">Pored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prosečne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prikazan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ukupan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broj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B863BD">
        <w:rPr>
          <w:rFonts w:ascii="Times New Roman" w:eastAsia="Times New Roman" w:hAnsi="Times New Roman" w:cs="Times New Roman"/>
          <w:sz w:val="20"/>
        </w:rPr>
        <w:t>ocenjivanja</w:t>
      </w:r>
      <w:proofErr w:type="spellEnd"/>
      <w:r w:rsidRPr="00B863BD">
        <w:rPr>
          <w:rFonts w:ascii="Times New Roman" w:eastAsia="Times New Roman" w:hAnsi="Times New Roman" w:cs="Times New Roman"/>
          <w:sz w:val="20"/>
        </w:rPr>
        <w:t>.</w:t>
      </w:r>
    </w:p>
    <w:p w14:paraId="25EB84D9" w14:textId="5761B996" w:rsidR="003B7A37" w:rsidRPr="00082295" w:rsidRDefault="00000000" w:rsidP="00082295">
      <w:pPr>
        <w:spacing w:after="113"/>
        <w:ind w:left="5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754372C" w14:textId="77777777" w:rsidR="0084552A" w:rsidRDefault="0084552A">
      <w:pPr>
        <w:spacing w:after="113"/>
      </w:pPr>
    </w:p>
    <w:p w14:paraId="54D5719E" w14:textId="77777777" w:rsidR="0084552A" w:rsidRDefault="00000000">
      <w:pPr>
        <w:pStyle w:val="Heading2"/>
        <w:spacing w:after="220"/>
        <w:ind w:left="705" w:hanging="720"/>
      </w:pPr>
      <w:bookmarkStart w:id="11" w:name="_Toc20576243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1"/>
      <w:proofErr w:type="spellEnd"/>
      <w:r>
        <w:t xml:space="preserve"> </w:t>
      </w:r>
    </w:p>
    <w:p w14:paraId="1B74A40D" w14:textId="696A5A00" w:rsidR="003B7A37" w:rsidRPr="003B7A37" w:rsidRDefault="00082295" w:rsidP="00082295">
      <w:pPr>
        <w:pStyle w:val="ListParagraph"/>
        <w:numPr>
          <w:ilvl w:val="0"/>
          <w:numId w:val="12"/>
        </w:numPr>
        <w:spacing w:after="0" w:line="319" w:lineRule="auto"/>
        <w:ind w:right="1966"/>
        <w:rPr>
          <w:rFonts w:ascii="Times New Roman" w:eastAsia="Times New Roman" w:hAnsi="Times New Roman" w:cs="Times New Roman"/>
          <w:sz w:val="20"/>
        </w:rPr>
      </w:pPr>
      <w:proofErr w:type="spellStart"/>
      <w:r w:rsidRPr="00082295">
        <w:rPr>
          <w:rFonts w:ascii="Times New Roman" w:eastAsia="Times New Roman" w:hAnsi="Times New Roman" w:cs="Times New Roman"/>
          <w:sz w:val="20"/>
        </w:rPr>
        <w:t>Prosečna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izračunata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prikazana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realnom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vremenu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nakon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svakog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unosa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nove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>.</w:t>
      </w:r>
    </w:p>
    <w:p w14:paraId="64C63E8B" w14:textId="0241880F" w:rsidR="003B7A37" w:rsidRDefault="00082295" w:rsidP="00082295">
      <w:pPr>
        <w:pStyle w:val="ListParagraph"/>
        <w:numPr>
          <w:ilvl w:val="0"/>
          <w:numId w:val="12"/>
        </w:numPr>
        <w:spacing w:after="0" w:line="319" w:lineRule="auto"/>
        <w:ind w:right="1682"/>
        <w:rPr>
          <w:rFonts w:ascii="Times New Roman" w:eastAsia="Times New Roman" w:hAnsi="Times New Roman" w:cs="Times New Roman"/>
          <w:sz w:val="20"/>
        </w:rPr>
      </w:pPr>
      <w:proofErr w:type="spellStart"/>
      <w:r w:rsidRPr="00082295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onemogućiti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korisnicima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daju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više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istoj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266683">
        <w:rPr>
          <w:rFonts w:ascii="Times New Roman" w:eastAsia="Times New Roman" w:hAnsi="Times New Roman" w:cs="Times New Roman"/>
          <w:sz w:val="20"/>
        </w:rPr>
        <w:t>slici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umesto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toga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treba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im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omogućiti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da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promene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prethodno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 xml:space="preserve"> datu </w:t>
      </w:r>
      <w:proofErr w:type="spellStart"/>
      <w:r w:rsidRPr="00082295">
        <w:rPr>
          <w:rFonts w:ascii="Times New Roman" w:eastAsia="Times New Roman" w:hAnsi="Times New Roman" w:cs="Times New Roman"/>
          <w:sz w:val="20"/>
        </w:rPr>
        <w:t>ocenu</w:t>
      </w:r>
      <w:proofErr w:type="spellEnd"/>
      <w:r w:rsidRPr="00082295">
        <w:rPr>
          <w:rFonts w:ascii="Times New Roman" w:eastAsia="Times New Roman" w:hAnsi="Times New Roman" w:cs="Times New Roman"/>
          <w:sz w:val="20"/>
        </w:rPr>
        <w:t>.</w:t>
      </w:r>
    </w:p>
    <w:p w14:paraId="4E323844" w14:textId="77777777" w:rsidR="00547997" w:rsidRPr="003B7A37" w:rsidRDefault="00547997" w:rsidP="00547997">
      <w:pPr>
        <w:pStyle w:val="ListParagraph"/>
        <w:spacing w:after="0" w:line="319" w:lineRule="auto"/>
        <w:ind w:left="360" w:right="1682"/>
        <w:rPr>
          <w:rFonts w:ascii="Times New Roman" w:eastAsia="Times New Roman" w:hAnsi="Times New Roman" w:cs="Times New Roman"/>
          <w:sz w:val="20"/>
        </w:rPr>
      </w:pPr>
    </w:p>
    <w:p w14:paraId="245A40B3" w14:textId="77777777" w:rsidR="0084552A" w:rsidRDefault="00000000">
      <w:pPr>
        <w:pStyle w:val="Heading2"/>
        <w:spacing w:after="195"/>
        <w:ind w:left="705" w:hanging="720"/>
      </w:pPr>
      <w:bookmarkStart w:id="12" w:name="_Toc205762437"/>
      <w:proofErr w:type="spellStart"/>
      <w:r>
        <w:t>Preduslovi</w:t>
      </w:r>
      <w:bookmarkEnd w:id="12"/>
      <w:proofErr w:type="spellEnd"/>
      <w:r>
        <w:t xml:space="preserve">  </w:t>
      </w:r>
    </w:p>
    <w:p w14:paraId="3570E394" w14:textId="70440A94" w:rsidR="003B7A37" w:rsidRPr="00547997" w:rsidRDefault="00547997" w:rsidP="0054799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en-GB"/>
        </w:rPr>
      </w:pPr>
      <w:proofErr w:type="spellStart"/>
      <w:r w:rsidRPr="00547997">
        <w:rPr>
          <w:rFonts w:ascii="Times New Roman" w:eastAsia="Times New Roman" w:hAnsi="Times New Roman" w:cs="Times New Roman"/>
          <w:sz w:val="20"/>
          <w:lang w:val="en-GB"/>
        </w:rPr>
        <w:t>Korisnik</w:t>
      </w:r>
      <w:proofErr w:type="spellEnd"/>
      <w:r w:rsidRPr="00547997">
        <w:rPr>
          <w:rFonts w:ascii="Times New Roman" w:eastAsia="Times New Roman" w:hAnsi="Times New Roman" w:cs="Times New Roman"/>
          <w:sz w:val="20"/>
          <w:lang w:val="en-GB"/>
        </w:rPr>
        <w:t xml:space="preserve"> mora </w:t>
      </w:r>
      <w:proofErr w:type="spellStart"/>
      <w:r w:rsidRPr="00547997">
        <w:rPr>
          <w:rFonts w:ascii="Times New Roman" w:eastAsia="Times New Roman" w:hAnsi="Times New Roman" w:cs="Times New Roman"/>
          <w:sz w:val="20"/>
          <w:lang w:val="en-GB"/>
        </w:rPr>
        <w:t>biti</w:t>
      </w:r>
      <w:proofErr w:type="spellEnd"/>
      <w:r w:rsidRPr="00547997">
        <w:rPr>
          <w:rFonts w:ascii="Times New Roman" w:eastAsia="Times New Roman" w:hAnsi="Times New Roman" w:cs="Times New Roman"/>
          <w:sz w:val="20"/>
          <w:lang w:val="en-GB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  <w:lang w:val="en-GB"/>
        </w:rPr>
        <w:t>prijavljen</w:t>
      </w:r>
      <w:proofErr w:type="spellEnd"/>
      <w:r w:rsidRPr="00547997">
        <w:rPr>
          <w:rFonts w:ascii="Times New Roman" w:eastAsia="Times New Roman" w:hAnsi="Times New Roman" w:cs="Times New Roman"/>
          <w:sz w:val="20"/>
          <w:lang w:val="en-GB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  <w:lang w:val="en-GB"/>
        </w:rPr>
        <w:t>na</w:t>
      </w:r>
      <w:proofErr w:type="spellEnd"/>
      <w:r w:rsidRPr="00547997">
        <w:rPr>
          <w:rFonts w:ascii="Times New Roman" w:eastAsia="Times New Roman" w:hAnsi="Times New Roman" w:cs="Times New Roman"/>
          <w:sz w:val="20"/>
          <w:lang w:val="en-GB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  <w:lang w:val="en-GB"/>
        </w:rPr>
        <w:t>sistem</w:t>
      </w:r>
      <w:proofErr w:type="spellEnd"/>
      <w:r w:rsidRPr="00547997">
        <w:rPr>
          <w:rFonts w:ascii="Times New Roman" w:eastAsia="Times New Roman" w:hAnsi="Times New Roman" w:cs="Times New Roman"/>
          <w:sz w:val="20"/>
          <w:lang w:val="en-GB"/>
        </w:rPr>
        <w:t>.</w:t>
      </w:r>
    </w:p>
    <w:p w14:paraId="46D7625B" w14:textId="74D582B3" w:rsidR="003B7A37" w:rsidRDefault="0054799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</w:rPr>
      </w:pPr>
      <w:proofErr w:type="spellStart"/>
      <w:r>
        <w:rPr>
          <w:rFonts w:ascii="Times New Roman" w:eastAsia="Times New Roman" w:hAnsi="Times New Roman" w:cs="Times New Roman"/>
          <w:sz w:val="20"/>
        </w:rPr>
        <w:t>Slika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mora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postojati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bazi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biti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dostupna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 xml:space="preserve"> za </w:t>
      </w:r>
      <w:proofErr w:type="spellStart"/>
      <w:r w:rsidRPr="00547997">
        <w:rPr>
          <w:rFonts w:ascii="Times New Roman" w:eastAsia="Times New Roman" w:hAnsi="Times New Roman" w:cs="Times New Roman"/>
          <w:sz w:val="20"/>
        </w:rPr>
        <w:t>prikaz</w:t>
      </w:r>
      <w:proofErr w:type="spellEnd"/>
      <w:r w:rsidRPr="00547997">
        <w:rPr>
          <w:rFonts w:ascii="Times New Roman" w:eastAsia="Times New Roman" w:hAnsi="Times New Roman" w:cs="Times New Roman"/>
          <w:sz w:val="20"/>
        </w:rPr>
        <w:t>.</w:t>
      </w:r>
    </w:p>
    <w:p w14:paraId="7F2493F3" w14:textId="77777777" w:rsidR="00547997" w:rsidRPr="003B7A37" w:rsidRDefault="00547997" w:rsidP="00547997">
      <w:pPr>
        <w:pStyle w:val="ListParagraph"/>
        <w:spacing w:after="0" w:line="319" w:lineRule="auto"/>
        <w:ind w:left="360" w:right="4087"/>
        <w:rPr>
          <w:rFonts w:ascii="Times New Roman" w:eastAsia="Times New Roman" w:hAnsi="Times New Roman" w:cs="Times New Roman"/>
          <w:sz w:val="20"/>
        </w:rPr>
      </w:pPr>
    </w:p>
    <w:p w14:paraId="4FE522BC" w14:textId="77777777" w:rsidR="0084552A" w:rsidRDefault="00000000">
      <w:pPr>
        <w:pStyle w:val="Heading2"/>
        <w:spacing w:after="90"/>
        <w:ind w:left="705" w:hanging="720"/>
      </w:pPr>
      <w:bookmarkStart w:id="13" w:name="_Toc205762438"/>
      <w:proofErr w:type="spellStart"/>
      <w:r>
        <w:t>Posledice</w:t>
      </w:r>
      <w:bookmarkEnd w:id="13"/>
      <w:proofErr w:type="spellEnd"/>
      <w:r>
        <w:t xml:space="preserve"> </w:t>
      </w:r>
    </w:p>
    <w:p w14:paraId="247272CC" w14:textId="2187F991" w:rsidR="003B7A37" w:rsidRPr="003B7A37" w:rsidRDefault="00092DC7" w:rsidP="00092DC7">
      <w:pPr>
        <w:pStyle w:val="ListParagraph"/>
        <w:numPr>
          <w:ilvl w:val="0"/>
          <w:numId w:val="13"/>
        </w:numPr>
        <w:spacing w:after="0" w:line="319" w:lineRule="auto"/>
        <w:ind w:right="1540"/>
        <w:rPr>
          <w:rFonts w:ascii="Times New Roman" w:eastAsia="Times New Roman" w:hAnsi="Times New Roman" w:cs="Times New Roman"/>
          <w:sz w:val="20"/>
        </w:rPr>
      </w:pPr>
      <w:r w:rsidRPr="00092DC7">
        <w:rPr>
          <w:rFonts w:ascii="Times New Roman" w:eastAsia="Times New Roman" w:hAnsi="Times New Roman" w:cs="Times New Roman"/>
          <w:sz w:val="20"/>
        </w:rPr>
        <w:t xml:space="preserve">U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slučaju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uspešnog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ocenjivanja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ocena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se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beleži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u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bazu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podataka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i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utiče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na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izračunavanje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prosečne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ocene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>.</w:t>
      </w:r>
    </w:p>
    <w:p w14:paraId="55AAB02F" w14:textId="23D02EF8" w:rsidR="003B7A37" w:rsidRPr="003B7A37" w:rsidRDefault="00092DC7" w:rsidP="00092DC7">
      <w:pPr>
        <w:pStyle w:val="ListParagraph"/>
        <w:numPr>
          <w:ilvl w:val="0"/>
          <w:numId w:val="13"/>
        </w:numPr>
        <w:spacing w:after="0" w:line="319" w:lineRule="auto"/>
        <w:ind w:right="1540"/>
        <w:rPr>
          <w:rFonts w:ascii="Times New Roman" w:eastAsia="Times New Roman" w:hAnsi="Times New Roman" w:cs="Times New Roman"/>
          <w:sz w:val="20"/>
        </w:rPr>
      </w:pPr>
      <w:proofErr w:type="spellStart"/>
      <w:r w:rsidRPr="00092DC7">
        <w:rPr>
          <w:rFonts w:ascii="Times New Roman" w:eastAsia="Times New Roman" w:hAnsi="Times New Roman" w:cs="Times New Roman"/>
          <w:sz w:val="20"/>
        </w:rPr>
        <w:t>Aktivnost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korisnika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npr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broj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ocenjenih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fotografija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) se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može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092DC7">
        <w:rPr>
          <w:rFonts w:ascii="Times New Roman" w:eastAsia="Times New Roman" w:hAnsi="Times New Roman" w:cs="Times New Roman"/>
          <w:sz w:val="20"/>
        </w:rPr>
        <w:t>ažurirati</w:t>
      </w:r>
      <w:proofErr w:type="spellEnd"/>
      <w:r w:rsidRPr="00092DC7">
        <w:rPr>
          <w:rFonts w:ascii="Times New Roman" w:eastAsia="Times New Roman" w:hAnsi="Times New Roman" w:cs="Times New Roman"/>
          <w:sz w:val="20"/>
        </w:rPr>
        <w:t>.</w:t>
      </w:r>
    </w:p>
    <w:p w14:paraId="1035DE22" w14:textId="77777777" w:rsidR="0084552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84552A" w:rsidSect="00216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539" w:bottom="1650" w:left="179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E7EB0" w14:textId="77777777" w:rsidR="001A0E47" w:rsidRDefault="001A0E47">
      <w:pPr>
        <w:spacing w:after="0" w:line="240" w:lineRule="auto"/>
      </w:pPr>
      <w:r>
        <w:separator/>
      </w:r>
    </w:p>
  </w:endnote>
  <w:endnote w:type="continuationSeparator" w:id="0">
    <w:p w14:paraId="64122ADC" w14:textId="77777777" w:rsidR="001A0E47" w:rsidRDefault="001A0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676E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9D204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6C30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1793" w14:textId="77777777" w:rsidR="001A0E47" w:rsidRDefault="001A0E47">
      <w:pPr>
        <w:spacing w:after="0" w:line="240" w:lineRule="auto"/>
      </w:pPr>
      <w:r>
        <w:separator/>
      </w:r>
    </w:p>
  </w:footnote>
  <w:footnote w:type="continuationSeparator" w:id="0">
    <w:p w14:paraId="2F3C966D" w14:textId="77777777" w:rsidR="001A0E47" w:rsidRDefault="001A0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E7CA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20B0" w14:textId="26EC92B0" w:rsidR="0084552A" w:rsidRDefault="00B863BD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1F9A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5B7"/>
    <w:rsid w:val="000075B7"/>
    <w:rsid w:val="00082295"/>
    <w:rsid w:val="00092DC7"/>
    <w:rsid w:val="00172593"/>
    <w:rsid w:val="001A0E47"/>
    <w:rsid w:val="001E193F"/>
    <w:rsid w:val="0021096D"/>
    <w:rsid w:val="00216BEB"/>
    <w:rsid w:val="00234162"/>
    <w:rsid w:val="00266683"/>
    <w:rsid w:val="0037458E"/>
    <w:rsid w:val="003B7A37"/>
    <w:rsid w:val="003C10DA"/>
    <w:rsid w:val="003C4F68"/>
    <w:rsid w:val="003C79E8"/>
    <w:rsid w:val="003E7A44"/>
    <w:rsid w:val="004852B9"/>
    <w:rsid w:val="004A3A0B"/>
    <w:rsid w:val="004E115D"/>
    <w:rsid w:val="00547997"/>
    <w:rsid w:val="0058269B"/>
    <w:rsid w:val="00650EC8"/>
    <w:rsid w:val="006530B1"/>
    <w:rsid w:val="00702204"/>
    <w:rsid w:val="0073705B"/>
    <w:rsid w:val="00785739"/>
    <w:rsid w:val="007B2DBB"/>
    <w:rsid w:val="0084552A"/>
    <w:rsid w:val="008C76C6"/>
    <w:rsid w:val="00A75EE7"/>
    <w:rsid w:val="00B863BD"/>
    <w:rsid w:val="00C0490B"/>
    <w:rsid w:val="00C530F1"/>
    <w:rsid w:val="00C76E4F"/>
    <w:rsid w:val="00D130DB"/>
    <w:rsid w:val="00DD7D54"/>
    <w:rsid w:val="00E23386"/>
    <w:rsid w:val="00E26E03"/>
    <w:rsid w:val="00F30C43"/>
    <w:rsid w:val="00F33455"/>
    <w:rsid w:val="00F33F5E"/>
    <w:rsid w:val="00F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496D7"/>
  <w15:docId w15:val="{56320778-6F96-47A6-8473-BB8EEB68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G\Documents\Custom%20Office%20Templates\Sabl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Sablon.dotx</Template>
  <TotalTime>16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ROG</dc:creator>
  <cp:keywords/>
  <cp:lastModifiedBy>Лука Радић</cp:lastModifiedBy>
  <cp:revision>27</cp:revision>
  <dcterms:created xsi:type="dcterms:W3CDTF">2025-08-11T22:12:00Z</dcterms:created>
  <dcterms:modified xsi:type="dcterms:W3CDTF">2025-08-12T21:16:00Z</dcterms:modified>
</cp:coreProperties>
</file>