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399C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505BA3D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07C68238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657E5078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39E1F94A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D2562BA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E49410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517481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EF381A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A4822F9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C728917" w14:textId="77777777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01022102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9B901B3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82FDC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4F9B9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1165F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82B590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7C2B8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9FC30B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0A82BE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4695B3" w14:textId="77777777" w:rsidR="0084552A" w:rsidRDefault="0084552A">
      <w:pPr>
        <w:spacing w:after="58"/>
      </w:pPr>
    </w:p>
    <w:p w14:paraId="23E9FCB3" w14:textId="77777777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62901E7D" w14:textId="1A93C2CB" w:rsidR="006530B1" w:rsidRDefault="008240E3" w:rsidP="006530B1">
      <w:pPr>
        <w:pStyle w:val="Title"/>
        <w:jc w:val="center"/>
      </w:pPr>
      <w:proofErr w:type="spellStart"/>
      <w:r>
        <w:t>Uklanjanje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administratora</w:t>
      </w:r>
      <w:proofErr w:type="spellEnd"/>
    </w:p>
    <w:p w14:paraId="4DEE9BD8" w14:textId="77777777" w:rsidR="006530B1" w:rsidRDefault="006530B1" w:rsidP="006530B1"/>
    <w:p w14:paraId="55DD7FAA" w14:textId="77777777" w:rsidR="006530B1" w:rsidRPr="006530B1" w:rsidRDefault="006530B1" w:rsidP="006530B1"/>
    <w:p w14:paraId="2D778090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5C8BEC0D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7EEBA375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424745EF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ABF8F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394C3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EBF14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52BA0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14BDB4E8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2AD21" w14:textId="387D7AA6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B873DF">
              <w:rPr>
                <w:rFonts w:ascii="Times New Roman" w:eastAsia="Times New Roman" w:hAnsi="Times New Roman" w:cs="Times New Roman"/>
                <w:szCs w:val="22"/>
              </w:rPr>
              <w:t>2</w:t>
            </w: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89385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02891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verzija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0EE95" w14:textId="17A124B6" w:rsidR="0084552A" w:rsidRPr="003B7A37" w:rsidRDefault="00B873DF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Luka Radić</w:t>
            </w:r>
          </w:p>
        </w:tc>
      </w:tr>
      <w:tr w:rsidR="0084552A" w14:paraId="30CEC9D4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D59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CBDC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8672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65C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66299B4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1884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609D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3AB1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63C4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3CEF08C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F4D2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0BFC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9FB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F236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4EF0048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7FEA8053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6249FCDE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4B76AF48" w14:textId="77777777" w:rsidR="003B7A37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762423" w:history="1">
            <w:r w:rsidR="003B7A37" w:rsidRPr="003E3013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3B7A37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3B7A37" w:rsidRPr="003E3013">
              <w:rPr>
                <w:rStyle w:val="Hyperlink"/>
                <w:rFonts w:eastAsiaTheme="majorEastAsia"/>
                <w:noProof/>
              </w:rPr>
              <w:t>Uvod</w:t>
            </w:r>
            <w:r w:rsidR="003B7A37">
              <w:rPr>
                <w:noProof/>
                <w:webHidden/>
              </w:rPr>
              <w:tab/>
            </w:r>
            <w:r w:rsidR="003B7A37">
              <w:rPr>
                <w:noProof/>
                <w:webHidden/>
              </w:rPr>
              <w:fldChar w:fldCharType="begin"/>
            </w:r>
            <w:r w:rsidR="003B7A37">
              <w:rPr>
                <w:noProof/>
                <w:webHidden/>
              </w:rPr>
              <w:instrText xml:space="preserve"> PAGEREF _Toc205762423 \h </w:instrText>
            </w:r>
            <w:r w:rsidR="003B7A37">
              <w:rPr>
                <w:noProof/>
                <w:webHidden/>
              </w:rPr>
            </w:r>
            <w:r w:rsidR="003B7A37">
              <w:rPr>
                <w:noProof/>
                <w:webHidden/>
              </w:rPr>
              <w:fldChar w:fldCharType="separate"/>
            </w:r>
            <w:r w:rsidR="003B7A37">
              <w:rPr>
                <w:noProof/>
                <w:webHidden/>
              </w:rPr>
              <w:t>4</w:t>
            </w:r>
            <w:r w:rsidR="003B7A37">
              <w:rPr>
                <w:noProof/>
                <w:webHidden/>
              </w:rPr>
              <w:fldChar w:fldCharType="end"/>
            </w:r>
          </w:hyperlink>
        </w:p>
        <w:p w14:paraId="232F46CF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4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C2B05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5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A15D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50BE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4856" w14:textId="3DFD4004" w:rsidR="003B7A37" w:rsidRDefault="003B7A37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9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 xml:space="preserve">Scenario </w:t>
            </w:r>
            <w:r w:rsidR="00370612">
              <w:rPr>
                <w:rStyle w:val="Hyperlink"/>
                <w:rFonts w:eastAsiaTheme="majorEastAsia"/>
                <w:noProof/>
              </w:rPr>
              <w:t>uklanjanja slike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3F7BD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0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E81A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1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EA22" w14:textId="0A9832C6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2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BA6314">
              <w:rPr>
                <w:rStyle w:val="Hyperlink"/>
                <w:rFonts w:eastAsiaTheme="majorEastAsia"/>
                <w:i/>
                <w:noProof/>
              </w:rPr>
              <w:t>Administrator uspešno uklanja sliku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0173" w14:textId="70F7B56A" w:rsidR="003B7A37" w:rsidRDefault="003B7A37" w:rsidP="00BA6314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3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BA6314">
              <w:rPr>
                <w:rStyle w:val="Hyperlink"/>
                <w:rFonts w:eastAsiaTheme="majorEastAsia"/>
                <w:i/>
                <w:iCs/>
                <w:noProof/>
              </w:rPr>
              <w:t>Administrator ne može da ukloni sliku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5A30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6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D33B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5893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C695" w14:textId="77777777" w:rsidR="0084552A" w:rsidRDefault="00000000">
          <w:r>
            <w:fldChar w:fldCharType="end"/>
          </w:r>
        </w:p>
      </w:sdtContent>
    </w:sdt>
    <w:p w14:paraId="5B2B3165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2312E5C8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705E753" w14:textId="77777777" w:rsidR="0084552A" w:rsidRDefault="00000000">
      <w:pPr>
        <w:pStyle w:val="Heading1"/>
        <w:spacing w:after="63"/>
        <w:ind w:left="705" w:hanging="720"/>
      </w:pPr>
      <w:bookmarkStart w:id="0" w:name="_Toc205762423"/>
      <w:proofErr w:type="spellStart"/>
      <w:r>
        <w:t>Uvod</w:t>
      </w:r>
      <w:bookmarkEnd w:id="0"/>
      <w:proofErr w:type="spellEnd"/>
      <w:r>
        <w:t xml:space="preserve"> </w:t>
      </w:r>
    </w:p>
    <w:p w14:paraId="28882170" w14:textId="77777777" w:rsidR="0084552A" w:rsidRDefault="00000000">
      <w:pPr>
        <w:pStyle w:val="Heading2"/>
        <w:ind w:left="705" w:hanging="720"/>
      </w:pPr>
      <w:bookmarkStart w:id="1" w:name="_Toc205762424"/>
      <w:proofErr w:type="spellStart"/>
      <w:r>
        <w:t>Rezime</w:t>
      </w:r>
      <w:bookmarkEnd w:id="1"/>
      <w:proofErr w:type="spellEnd"/>
      <w:r>
        <w:t xml:space="preserve"> </w:t>
      </w:r>
    </w:p>
    <w:p w14:paraId="499DB8D7" w14:textId="4C628A4B" w:rsidR="00C76E4F" w:rsidRDefault="00BA6314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BA6314">
        <w:rPr>
          <w:rFonts w:ascii="Times New Roman" w:eastAsia="Times New Roman" w:hAnsi="Times New Roman" w:cs="Times New Roman"/>
          <w:sz w:val="20"/>
        </w:rPr>
        <w:t>Definisanje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uklanjanja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slika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od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strane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administratora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radi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održavanja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kvaliteta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prikladnosti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sadržaja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A6314">
        <w:rPr>
          <w:rFonts w:ascii="Times New Roman" w:eastAsia="Times New Roman" w:hAnsi="Times New Roman" w:cs="Times New Roman"/>
          <w:sz w:val="20"/>
        </w:rPr>
        <w:t>platformi</w:t>
      </w:r>
      <w:proofErr w:type="spellEnd"/>
      <w:r w:rsidRPr="00BA6314">
        <w:rPr>
          <w:rFonts w:ascii="Times New Roman" w:eastAsia="Times New Roman" w:hAnsi="Times New Roman" w:cs="Times New Roman"/>
          <w:sz w:val="20"/>
        </w:rPr>
        <w:t>.</w:t>
      </w:r>
    </w:p>
    <w:p w14:paraId="1C286FA6" w14:textId="77777777" w:rsidR="00BA6314" w:rsidRDefault="00BA6314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42C8EFA4" w14:textId="77777777" w:rsidR="0084552A" w:rsidRDefault="00000000">
      <w:pPr>
        <w:pStyle w:val="Heading2"/>
        <w:spacing w:after="83"/>
        <w:ind w:left="705" w:hanging="720"/>
      </w:pPr>
      <w:bookmarkStart w:id="2" w:name="_Toc20576242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14:paraId="319E30C2" w14:textId="6275CD7A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762426"/>
      <w:proofErr w:type="spellStart"/>
      <w:r w:rsidRPr="00C76E4F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="00574940">
        <w:rPr>
          <w:rFonts w:ascii="Times New Roman" w:eastAsia="Times New Roman" w:hAnsi="Times New Roman" w:cs="Times New Roman"/>
          <w:b w:val="0"/>
        </w:rPr>
        <w:t>administartore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</w:p>
    <w:p w14:paraId="1CC15593" w14:textId="77777777" w:rsidR="0084552A" w:rsidRDefault="00000000">
      <w:pPr>
        <w:pStyle w:val="Heading2"/>
        <w:ind w:left="705" w:hanging="720"/>
      </w:pPr>
      <w:bookmarkStart w:id="4" w:name="_Toc205762427"/>
      <w:r>
        <w:t>Reference</w:t>
      </w:r>
      <w:bookmarkEnd w:id="4"/>
      <w:r>
        <w:t xml:space="preserve"> </w:t>
      </w:r>
    </w:p>
    <w:p w14:paraId="3FFCACBD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7B9B4F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0021EEF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5C698C9E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8446269" w14:textId="77777777" w:rsidR="0084552A" w:rsidRDefault="00000000">
      <w:pPr>
        <w:pStyle w:val="Heading2"/>
        <w:spacing w:after="0"/>
        <w:ind w:left="705" w:hanging="720"/>
      </w:pPr>
      <w:bookmarkStart w:id="5" w:name="_Toc205762428"/>
      <w:r>
        <w:t xml:space="preserve">Otvorena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294D9D71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4E41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F3F9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6191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620F0E1C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DC08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1524" w14:textId="3ECAA5FC" w:rsidR="0084552A" w:rsidRDefault="00000000">
            <w:pPr>
              <w:ind w:right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="00196045">
              <w:rPr>
                <w:rFonts w:ascii="Times New Roman" w:eastAsia="Times New Roman" w:hAnsi="Times New Roman" w:cs="Times New Roman"/>
                <w:sz w:val="20"/>
              </w:rPr>
              <w:t>kroisnik</w:t>
            </w:r>
            <w:proofErr w:type="spellEnd"/>
            <w:r w:rsidR="0019604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96045">
              <w:rPr>
                <w:rFonts w:ascii="Times New Roman" w:eastAsia="Times New Roman" w:hAnsi="Times New Roman" w:cs="Times New Roman"/>
                <w:sz w:val="20"/>
              </w:rPr>
              <w:t>dobija</w:t>
            </w:r>
            <w:proofErr w:type="spellEnd"/>
            <w:r w:rsidR="0019604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96045">
              <w:rPr>
                <w:rFonts w:ascii="Times New Roman" w:eastAsia="Times New Roman" w:hAnsi="Times New Roman" w:cs="Times New Roman"/>
                <w:sz w:val="20"/>
              </w:rPr>
              <w:t>obaveštenje</w:t>
            </w:r>
            <w:proofErr w:type="spellEnd"/>
            <w:r w:rsidR="00196045">
              <w:rPr>
                <w:rFonts w:ascii="Times New Roman" w:eastAsia="Times New Roman" w:hAnsi="Times New Roman" w:cs="Times New Roman"/>
                <w:sz w:val="20"/>
              </w:rPr>
              <w:t xml:space="preserve"> o </w:t>
            </w:r>
            <w:proofErr w:type="spellStart"/>
            <w:r w:rsidR="00196045">
              <w:rPr>
                <w:rFonts w:ascii="Times New Roman" w:eastAsia="Times New Roman" w:hAnsi="Times New Roman" w:cs="Times New Roman"/>
                <w:sz w:val="20"/>
              </w:rPr>
              <w:t>uklanjanju</w:t>
            </w:r>
            <w:proofErr w:type="spellEnd"/>
            <w:r w:rsidR="0019604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96045">
              <w:rPr>
                <w:rFonts w:ascii="Times New Roman" w:eastAsia="Times New Roman" w:hAnsi="Times New Roman" w:cs="Times New Roman"/>
                <w:sz w:val="20"/>
              </w:rPr>
              <w:t>slike</w:t>
            </w:r>
            <w:proofErr w:type="spellEnd"/>
            <w:r w:rsidR="00196045"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DEB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EF7A320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3D2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581F34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F2FF3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4033A70F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537341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CD3BA" w14:textId="2F59CE9A" w:rsidR="00C76E4F" w:rsidRPr="00C76E4F" w:rsidRDefault="00196045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Da li se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uklanjaju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I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komentari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I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ocene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vezane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za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tu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sliku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?</w:t>
                  </w:r>
                </w:p>
              </w:tc>
            </w:tr>
          </w:tbl>
          <w:p w14:paraId="07B48275" w14:textId="77777777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6AD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7CBB9176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DC3D" w14:textId="5094F7E8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F34A" w14:textId="571B623F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43A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0DD777EC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667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7E6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D5F8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E204817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77A6C67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9D814A" w14:textId="6C644750" w:rsidR="0084552A" w:rsidRDefault="00000000">
      <w:pPr>
        <w:pStyle w:val="Heading1"/>
        <w:ind w:left="705" w:hanging="720"/>
      </w:pPr>
      <w:bookmarkStart w:id="6" w:name="_Toc205762429"/>
      <w:r>
        <w:t xml:space="preserve">Scenario </w:t>
      </w:r>
      <w:bookmarkEnd w:id="6"/>
      <w:proofErr w:type="spellStart"/>
      <w:r w:rsidR="00370612">
        <w:t>uklanjanja</w:t>
      </w:r>
      <w:proofErr w:type="spellEnd"/>
      <w:r w:rsidR="00370612">
        <w:t xml:space="preserve"> </w:t>
      </w:r>
      <w:proofErr w:type="spellStart"/>
      <w:r w:rsidR="00370612">
        <w:t>slike</w:t>
      </w:r>
      <w:proofErr w:type="spellEnd"/>
    </w:p>
    <w:p w14:paraId="4B75AD81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8DFB7C" w14:textId="77777777" w:rsidR="0084552A" w:rsidRDefault="00000000">
      <w:pPr>
        <w:pStyle w:val="Heading2"/>
        <w:spacing w:after="57"/>
        <w:ind w:left="705" w:hanging="720"/>
      </w:pPr>
      <w:bookmarkStart w:id="7" w:name="_Toc205762430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14:paraId="097F111A" w14:textId="6C1C63C4" w:rsidR="00C76E4F" w:rsidRDefault="0094234A">
      <w:pPr>
        <w:spacing w:after="111" w:line="261" w:lineRule="auto"/>
        <w:jc w:val="both"/>
      </w:pPr>
      <w:r w:rsidRPr="0094234A">
        <w:rPr>
          <w:rFonts w:ascii="Times New Roman" w:eastAsia="Times New Roman" w:hAnsi="Times New Roman" w:cs="Times New Roman"/>
          <w:sz w:val="20"/>
        </w:rPr>
        <w:t xml:space="preserve">Administrator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sistema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ima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mogućnost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ukloni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bilo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koju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sliku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platforme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ukoliko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ona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krši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pravila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korišćenja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pre </w:t>
      </w:r>
      <w:proofErr w:type="spellStart"/>
      <w:r>
        <w:rPr>
          <w:rFonts w:ascii="Times New Roman" w:eastAsia="Times New Roman" w:hAnsi="Times New Roman" w:cs="Times New Roman"/>
          <w:sz w:val="20"/>
        </w:rPr>
        <w:t>svega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ukoliko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0"/>
        </w:rPr>
        <w:t>okači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0"/>
        </w:rPr>
        <w:t>slika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  <w:r w:rsidRPr="0094234A">
        <w:rPr>
          <w:rFonts w:ascii="Times New Roman" w:eastAsia="Times New Roman" w:hAnsi="Times New Roman" w:cs="Times New Roman"/>
          <w:sz w:val="20"/>
        </w:rPr>
        <w:t xml:space="preserve"> Ova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je deo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administratorskog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panela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dostupna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isključivo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ovlašćenim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94234A">
        <w:rPr>
          <w:rFonts w:ascii="Times New Roman" w:eastAsia="Times New Roman" w:hAnsi="Times New Roman" w:cs="Times New Roman"/>
          <w:sz w:val="20"/>
        </w:rPr>
        <w:t>korisnicima</w:t>
      </w:r>
      <w:proofErr w:type="spellEnd"/>
      <w:r w:rsidRPr="0094234A">
        <w:rPr>
          <w:rFonts w:ascii="Times New Roman" w:eastAsia="Times New Roman" w:hAnsi="Times New Roman" w:cs="Times New Roman"/>
          <w:sz w:val="20"/>
        </w:rPr>
        <w:t>.</w:t>
      </w:r>
    </w:p>
    <w:p w14:paraId="6ABFD102" w14:textId="77777777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762431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5BC22D44" w14:textId="6F282368" w:rsidR="0084552A" w:rsidRDefault="00511C30" w:rsidP="003B7A37">
      <w:pPr>
        <w:pStyle w:val="Heading3"/>
        <w:spacing w:after="56"/>
        <w:ind w:left="720" w:hanging="720"/>
      </w:pPr>
      <w:r>
        <w:rPr>
          <w:i/>
        </w:rPr>
        <w:t xml:space="preserve">Administrator </w:t>
      </w:r>
      <w:proofErr w:type="spellStart"/>
      <w:r>
        <w:rPr>
          <w:i/>
        </w:rPr>
        <w:t>uklanja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sliku</w:t>
      </w:r>
      <w:proofErr w:type="spellEnd"/>
    </w:p>
    <w:p w14:paraId="7ECC43A5" w14:textId="77777777" w:rsidR="00511C30" w:rsidRDefault="00511C30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11C30">
        <w:rPr>
          <w:rFonts w:ascii="Times New Roman" w:eastAsia="Times New Roman" w:hAnsi="Times New Roman" w:cs="Times New Roman"/>
          <w:sz w:val="20"/>
        </w:rPr>
        <w:t xml:space="preserve">Administrator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pristupa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administratorskom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panelu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>.</w:t>
      </w:r>
    </w:p>
    <w:p w14:paraId="459721A8" w14:textId="77777777" w:rsidR="00511C30" w:rsidRDefault="00511C30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11C30">
        <w:rPr>
          <w:rFonts w:ascii="Times New Roman" w:eastAsia="Times New Roman" w:hAnsi="Times New Roman" w:cs="Times New Roman"/>
          <w:sz w:val="20"/>
        </w:rPr>
        <w:t xml:space="preserve">Administrator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navigira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do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liste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svih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slika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platformi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>.</w:t>
      </w:r>
    </w:p>
    <w:p w14:paraId="0BEA10FC" w14:textId="77777777" w:rsidR="00511C30" w:rsidRDefault="00511C30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11C30">
        <w:rPr>
          <w:rFonts w:ascii="Times New Roman" w:eastAsia="Times New Roman" w:hAnsi="Times New Roman" w:cs="Times New Roman"/>
          <w:sz w:val="20"/>
        </w:rPr>
        <w:t xml:space="preserve">Administrator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pronalazi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sliku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koja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treba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uklonjena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>.</w:t>
      </w:r>
    </w:p>
    <w:p w14:paraId="74F83326" w14:textId="34F47E0F" w:rsidR="00C76E4F" w:rsidRDefault="00511C30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11C30">
        <w:rPr>
          <w:rFonts w:ascii="Times New Roman" w:eastAsia="Times New Roman" w:hAnsi="Times New Roman" w:cs="Times New Roman"/>
          <w:sz w:val="20"/>
        </w:rPr>
        <w:t xml:space="preserve">Pored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slike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nalazi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opcija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Ukloni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>" (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ikonica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kante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511C30">
        <w:rPr>
          <w:rFonts w:ascii="Times New Roman" w:eastAsia="Times New Roman" w:hAnsi="Times New Roman" w:cs="Times New Roman"/>
          <w:sz w:val="20"/>
        </w:rPr>
        <w:t>smeće</w:t>
      </w:r>
      <w:proofErr w:type="spellEnd"/>
      <w:r w:rsidRPr="00511C30">
        <w:rPr>
          <w:rFonts w:ascii="Times New Roman" w:eastAsia="Times New Roman" w:hAnsi="Times New Roman" w:cs="Times New Roman"/>
          <w:sz w:val="20"/>
        </w:rPr>
        <w:t>).</w:t>
      </w:r>
    </w:p>
    <w:p w14:paraId="3EC4EA9B" w14:textId="77777777" w:rsidR="00CA7167" w:rsidRPr="00CA7167" w:rsidRDefault="00511C30" w:rsidP="00C76E4F">
      <w:pPr>
        <w:pStyle w:val="ListParagraph"/>
        <w:numPr>
          <w:ilvl w:val="0"/>
          <w:numId w:val="10"/>
        </w:numPr>
        <w:spacing w:after="3" w:line="252" w:lineRule="auto"/>
        <w:ind w:left="-5" w:right="1291" w:hanging="10"/>
      </w:pPr>
      <w:r w:rsidRPr="00CA7167">
        <w:rPr>
          <w:rFonts w:ascii="Times New Roman" w:eastAsia="Times New Roman" w:hAnsi="Times New Roman" w:cs="Times New Roman"/>
          <w:sz w:val="20"/>
        </w:rPr>
        <w:t xml:space="preserve">Administrator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klikne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opciju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Ukloni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" I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dijaloški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prozor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potvrdu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pitanjem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"Da li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ste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sigurni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želite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uklonite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ovu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sliku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>?".</w:t>
      </w:r>
    </w:p>
    <w:p w14:paraId="7735CB67" w14:textId="68E51423" w:rsidR="00C76E4F" w:rsidRPr="00DB6F17" w:rsidRDefault="00CA7167" w:rsidP="00DB6F17">
      <w:pPr>
        <w:pStyle w:val="ListParagraph"/>
        <w:numPr>
          <w:ilvl w:val="0"/>
          <w:numId w:val="10"/>
        </w:numPr>
        <w:spacing w:after="3" w:line="252" w:lineRule="auto"/>
        <w:ind w:left="-5" w:right="1291" w:hanging="10"/>
      </w:pPr>
      <w:r w:rsidRPr="00CA7167">
        <w:rPr>
          <w:rFonts w:ascii="Times New Roman" w:eastAsia="Times New Roman" w:hAnsi="Times New Roman" w:cs="Times New Roman"/>
          <w:sz w:val="20"/>
        </w:rPr>
        <w:t xml:space="preserve">Administrator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potvrđuje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akciju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 time </w:t>
      </w:r>
      <w:proofErr w:type="spellStart"/>
      <w:r>
        <w:rPr>
          <w:rFonts w:ascii="Times New Roman" w:eastAsia="Times New Roman" w:hAnsi="Times New Roman" w:cs="Times New Roman"/>
          <w:sz w:val="20"/>
        </w:rPr>
        <w:t>s</w:t>
      </w:r>
      <w:r w:rsidRPr="00CA7167">
        <w:rPr>
          <w:rFonts w:ascii="Times New Roman" w:eastAsia="Times New Roman" w:hAnsi="Times New Roman" w:cs="Times New Roman"/>
          <w:sz w:val="20"/>
        </w:rPr>
        <w:t>istem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trajno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uklanja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sliku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baze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servera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skladištenje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.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poruka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o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uspešnom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uklanjanju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A7167">
        <w:rPr>
          <w:rFonts w:ascii="Times New Roman" w:eastAsia="Times New Roman" w:hAnsi="Times New Roman" w:cs="Times New Roman"/>
          <w:sz w:val="20"/>
        </w:rPr>
        <w:t>slike</w:t>
      </w:r>
      <w:proofErr w:type="spellEnd"/>
      <w:r w:rsidRPr="00CA7167">
        <w:rPr>
          <w:rFonts w:ascii="Times New Roman" w:eastAsia="Times New Roman" w:hAnsi="Times New Roman" w:cs="Times New Roman"/>
          <w:sz w:val="20"/>
        </w:rPr>
        <w:t>.</w:t>
      </w:r>
    </w:p>
    <w:p w14:paraId="65C9172A" w14:textId="77777777" w:rsidR="0084552A" w:rsidRPr="003B7A37" w:rsidRDefault="00C76E4F">
      <w:pPr>
        <w:pStyle w:val="Heading3"/>
        <w:ind w:left="705" w:hanging="720"/>
        <w:rPr>
          <w:i/>
          <w:iCs/>
        </w:rPr>
      </w:pPr>
      <w:bookmarkStart w:id="9" w:name="_Toc205762434"/>
      <w:proofErr w:type="spellStart"/>
      <w:r w:rsidRPr="003B7A37">
        <w:rPr>
          <w:i/>
          <w:iCs/>
        </w:rPr>
        <w:lastRenderedPageBreak/>
        <w:t>Korisnik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unosi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nepostojeće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korisničko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ime</w:t>
      </w:r>
      <w:bookmarkEnd w:id="9"/>
      <w:proofErr w:type="spellEnd"/>
      <w:r w:rsidRPr="003B7A37">
        <w:rPr>
          <w:i/>
          <w:iCs/>
          <w:u w:val="none"/>
        </w:rPr>
        <w:t xml:space="preserve"> </w:t>
      </w:r>
    </w:p>
    <w:p w14:paraId="12F6596B" w14:textId="77777777" w:rsidR="00DB6F17" w:rsidRDefault="00DB6F1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DB6F17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1, 2, 3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6839A84B" w14:textId="77777777" w:rsidR="00DB6F17" w:rsidRDefault="00DB6F1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DB6F17">
        <w:rPr>
          <w:rFonts w:ascii="Times New Roman" w:eastAsia="Times New Roman" w:hAnsi="Times New Roman" w:cs="Times New Roman"/>
          <w:sz w:val="20"/>
        </w:rPr>
        <w:t>Ukoliko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nekog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razloga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npr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greška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privilegije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)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ne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izvrši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akciju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, administrator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dobija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obaveštenje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>: "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Došlo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je do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greške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prilikom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uklanjanja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DB6F17">
        <w:rPr>
          <w:rFonts w:ascii="Times New Roman" w:eastAsia="Times New Roman" w:hAnsi="Times New Roman" w:cs="Times New Roman"/>
          <w:sz w:val="20"/>
        </w:rPr>
        <w:t>slike</w:t>
      </w:r>
      <w:proofErr w:type="spellEnd"/>
      <w:r w:rsidRPr="00DB6F17">
        <w:rPr>
          <w:rFonts w:ascii="Times New Roman" w:eastAsia="Times New Roman" w:hAnsi="Times New Roman" w:cs="Times New Roman"/>
          <w:sz w:val="20"/>
        </w:rPr>
        <w:t>."</w:t>
      </w:r>
    </w:p>
    <w:p w14:paraId="34D3212C" w14:textId="3751FCF1" w:rsidR="0084552A" w:rsidRPr="003B7A37" w:rsidRDefault="0084552A" w:rsidP="00DB6F17">
      <w:pPr>
        <w:pStyle w:val="ListParagraph"/>
        <w:spacing w:after="3" w:line="252" w:lineRule="auto"/>
        <w:ind w:left="360" w:right="1291"/>
        <w:rPr>
          <w:rFonts w:ascii="Times New Roman" w:eastAsia="Times New Roman" w:hAnsi="Times New Roman" w:cs="Times New Roman"/>
          <w:sz w:val="20"/>
        </w:rPr>
      </w:pPr>
    </w:p>
    <w:p w14:paraId="5ADF76ED" w14:textId="5F618AE2" w:rsidR="0084552A" w:rsidRDefault="00000000" w:rsidP="00DB6F17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E23EA3" w14:textId="77777777" w:rsidR="0084552A" w:rsidRDefault="00000000">
      <w:pPr>
        <w:pStyle w:val="Heading2"/>
        <w:spacing w:after="220"/>
        <w:ind w:left="705" w:hanging="720"/>
      </w:pPr>
      <w:bookmarkStart w:id="10" w:name="_Toc205762436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0"/>
      <w:proofErr w:type="spellEnd"/>
      <w:r>
        <w:t xml:space="preserve"> </w:t>
      </w:r>
    </w:p>
    <w:p w14:paraId="6EB6F3E1" w14:textId="77777777" w:rsidR="00493FAC" w:rsidRDefault="00493FAC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493FAC">
        <w:rPr>
          <w:rFonts w:ascii="Times New Roman" w:eastAsia="Times New Roman" w:hAnsi="Times New Roman" w:cs="Times New Roman"/>
          <w:sz w:val="20"/>
        </w:rPr>
        <w:t>Uklanjanje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slike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trajno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neopozivo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>.</w:t>
      </w:r>
    </w:p>
    <w:p w14:paraId="4C1F28AC" w14:textId="6FC66646" w:rsidR="003B7A37" w:rsidRDefault="00493FAC" w:rsidP="00493FAC">
      <w:pPr>
        <w:pStyle w:val="ListParagraph"/>
        <w:numPr>
          <w:ilvl w:val="0"/>
          <w:numId w:val="12"/>
        </w:numPr>
        <w:spacing w:after="0" w:line="319" w:lineRule="auto"/>
        <w:ind w:right="2107"/>
        <w:rPr>
          <w:rFonts w:ascii="Times New Roman" w:eastAsia="Times New Roman" w:hAnsi="Times New Roman" w:cs="Times New Roman"/>
          <w:sz w:val="20"/>
        </w:rPr>
      </w:pPr>
      <w:r w:rsidRPr="00493FAC">
        <w:rPr>
          <w:rFonts w:ascii="Times New Roman" w:eastAsia="Times New Roman" w:hAnsi="Times New Roman" w:cs="Times New Roman"/>
          <w:sz w:val="20"/>
        </w:rPr>
        <w:t xml:space="preserve">Mora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postojati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log (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dnevnik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)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administratorskih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gde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beleži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koji administrator je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uklonio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koju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sliku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kada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>.</w:t>
      </w:r>
    </w:p>
    <w:p w14:paraId="33288799" w14:textId="77777777" w:rsidR="00493FAC" w:rsidRPr="003B7A37" w:rsidRDefault="00493FAC" w:rsidP="00493FAC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62682B05" w14:textId="77777777" w:rsidR="0084552A" w:rsidRDefault="00000000">
      <w:pPr>
        <w:pStyle w:val="Heading2"/>
        <w:spacing w:after="195"/>
        <w:ind w:left="705" w:hanging="720"/>
      </w:pPr>
      <w:bookmarkStart w:id="11" w:name="_Toc205762437"/>
      <w:proofErr w:type="spellStart"/>
      <w:r>
        <w:t>Preduslovi</w:t>
      </w:r>
      <w:bookmarkEnd w:id="11"/>
      <w:proofErr w:type="spellEnd"/>
      <w:r>
        <w:t xml:space="preserve">  </w:t>
      </w:r>
    </w:p>
    <w:p w14:paraId="514CE5E7" w14:textId="77777777" w:rsidR="00493FAC" w:rsidRDefault="00493FAC" w:rsidP="00493FAC">
      <w:pPr>
        <w:pStyle w:val="ListParagraph"/>
        <w:numPr>
          <w:ilvl w:val="0"/>
          <w:numId w:val="13"/>
        </w:numPr>
        <w:spacing w:after="0" w:line="319" w:lineRule="auto"/>
        <w:ind w:right="2391"/>
        <w:rPr>
          <w:rFonts w:ascii="Times New Roman" w:eastAsia="Times New Roman" w:hAnsi="Times New Roman" w:cs="Times New Roman"/>
          <w:sz w:val="20"/>
        </w:rPr>
      </w:pPr>
      <w:r w:rsidRPr="00493FAC">
        <w:rPr>
          <w:rFonts w:ascii="Times New Roman" w:eastAsia="Times New Roman" w:hAnsi="Times New Roman" w:cs="Times New Roman"/>
          <w:sz w:val="20"/>
        </w:rPr>
        <w:t xml:space="preserve">Administrator je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prijavljen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odgovarajućim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privilegijama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>.</w:t>
      </w:r>
    </w:p>
    <w:p w14:paraId="3635611B" w14:textId="1E3B19B4" w:rsidR="003B7A37" w:rsidRDefault="00493FAC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493FAC">
        <w:rPr>
          <w:rFonts w:ascii="Times New Roman" w:eastAsia="Times New Roman" w:hAnsi="Times New Roman" w:cs="Times New Roman"/>
          <w:sz w:val="20"/>
        </w:rPr>
        <w:t>Slika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koja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uklanja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93FAC">
        <w:rPr>
          <w:rFonts w:ascii="Times New Roman" w:eastAsia="Times New Roman" w:hAnsi="Times New Roman" w:cs="Times New Roman"/>
          <w:sz w:val="20"/>
        </w:rPr>
        <w:t>platformi</w:t>
      </w:r>
      <w:proofErr w:type="spellEnd"/>
      <w:r w:rsidRPr="00493FAC">
        <w:rPr>
          <w:rFonts w:ascii="Times New Roman" w:eastAsia="Times New Roman" w:hAnsi="Times New Roman" w:cs="Times New Roman"/>
          <w:sz w:val="20"/>
        </w:rPr>
        <w:t>.</w:t>
      </w:r>
    </w:p>
    <w:p w14:paraId="2EC8C941" w14:textId="77777777" w:rsidR="00493FAC" w:rsidRPr="003B7A37" w:rsidRDefault="00493FAC" w:rsidP="00493FAC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38DB2486" w14:textId="77777777" w:rsidR="0084552A" w:rsidRDefault="00000000">
      <w:pPr>
        <w:pStyle w:val="Heading2"/>
        <w:spacing w:after="90"/>
        <w:ind w:left="705" w:hanging="720"/>
      </w:pPr>
      <w:bookmarkStart w:id="12" w:name="_Toc205762438"/>
      <w:proofErr w:type="spellStart"/>
      <w:r>
        <w:t>Posledice</w:t>
      </w:r>
      <w:bookmarkEnd w:id="12"/>
      <w:proofErr w:type="spellEnd"/>
      <w:r>
        <w:t xml:space="preserve"> </w:t>
      </w:r>
    </w:p>
    <w:p w14:paraId="4A14E8BE" w14:textId="58AC31B0" w:rsidR="003B7A37" w:rsidRPr="003B7A37" w:rsidRDefault="00474514" w:rsidP="00474514">
      <w:pPr>
        <w:pStyle w:val="ListParagraph"/>
        <w:numPr>
          <w:ilvl w:val="0"/>
          <w:numId w:val="13"/>
        </w:numPr>
        <w:spacing w:after="0" w:line="319" w:lineRule="auto"/>
        <w:ind w:right="2107"/>
        <w:rPr>
          <w:rFonts w:ascii="Times New Roman" w:eastAsia="Times New Roman" w:hAnsi="Times New Roman" w:cs="Times New Roman"/>
          <w:sz w:val="20"/>
        </w:rPr>
      </w:pPr>
      <w:r w:rsidRPr="00474514"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slučaju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uspešnog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uklanjanja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slika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više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nije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dostupna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 w:rsidRPr="00474514">
        <w:rPr>
          <w:rFonts w:ascii="Times New Roman" w:eastAsia="Times New Roman" w:hAnsi="Times New Roman" w:cs="Times New Roman"/>
          <w:sz w:val="20"/>
        </w:rPr>
        <w:t>korisnicima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>.</w:t>
      </w:r>
      <w:r w:rsidR="003B7A37" w:rsidRPr="003B7A37">
        <w:rPr>
          <w:rFonts w:ascii="Times New Roman" w:eastAsia="Times New Roman" w:hAnsi="Times New Roman" w:cs="Times New Roman"/>
          <w:sz w:val="20"/>
        </w:rPr>
        <w:t>.</w:t>
      </w:r>
      <w:proofErr w:type="gramEnd"/>
    </w:p>
    <w:p w14:paraId="1F31A67B" w14:textId="377167AE" w:rsidR="003B7A37" w:rsidRDefault="00474514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474514">
        <w:rPr>
          <w:rFonts w:ascii="Times New Roman" w:eastAsia="Times New Roman" w:hAnsi="Times New Roman" w:cs="Times New Roman"/>
          <w:sz w:val="20"/>
        </w:rPr>
        <w:t>Broj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slika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platformi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smanjuje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>.</w:t>
      </w:r>
    </w:p>
    <w:p w14:paraId="5661C3D1" w14:textId="09313EE5" w:rsidR="00474514" w:rsidRPr="003B7A37" w:rsidRDefault="00474514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474514">
        <w:rPr>
          <w:rFonts w:ascii="Times New Roman" w:eastAsia="Times New Roman" w:hAnsi="Times New Roman" w:cs="Times New Roman"/>
          <w:sz w:val="20"/>
        </w:rPr>
        <w:t>Aktivnost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administratora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beleži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 xml:space="preserve"> u log </w:t>
      </w:r>
      <w:proofErr w:type="spellStart"/>
      <w:r w:rsidRPr="00474514">
        <w:rPr>
          <w:rFonts w:ascii="Times New Roman" w:eastAsia="Times New Roman" w:hAnsi="Times New Roman" w:cs="Times New Roman"/>
          <w:sz w:val="20"/>
        </w:rPr>
        <w:t>fajlu</w:t>
      </w:r>
      <w:proofErr w:type="spellEnd"/>
      <w:r w:rsidRPr="00474514">
        <w:rPr>
          <w:rFonts w:ascii="Times New Roman" w:eastAsia="Times New Roman" w:hAnsi="Times New Roman" w:cs="Times New Roman"/>
          <w:sz w:val="20"/>
        </w:rPr>
        <w:t>.</w:t>
      </w:r>
    </w:p>
    <w:p w14:paraId="4ECC6DE9" w14:textId="77777777" w:rsidR="0084552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 w:rsidSect="00216B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39" w:bottom="165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F8F2E" w14:textId="77777777" w:rsidR="0049525F" w:rsidRDefault="0049525F">
      <w:pPr>
        <w:spacing w:after="0" w:line="240" w:lineRule="auto"/>
      </w:pPr>
      <w:r>
        <w:separator/>
      </w:r>
    </w:p>
  </w:endnote>
  <w:endnote w:type="continuationSeparator" w:id="0">
    <w:p w14:paraId="133B113A" w14:textId="77777777" w:rsidR="0049525F" w:rsidRDefault="00495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A459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829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949A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FC35" w14:textId="77777777" w:rsidR="0049525F" w:rsidRDefault="0049525F">
      <w:pPr>
        <w:spacing w:after="0" w:line="240" w:lineRule="auto"/>
      </w:pPr>
      <w:r>
        <w:separator/>
      </w:r>
    </w:p>
  </w:footnote>
  <w:footnote w:type="continuationSeparator" w:id="0">
    <w:p w14:paraId="4A8A9991" w14:textId="77777777" w:rsidR="0049525F" w:rsidRDefault="00495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A997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C39C" w14:textId="44DB4346" w:rsidR="0084552A" w:rsidRDefault="00157A90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7463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0E3"/>
    <w:rsid w:val="00157A90"/>
    <w:rsid w:val="00196045"/>
    <w:rsid w:val="00216BEB"/>
    <w:rsid w:val="00234162"/>
    <w:rsid w:val="00370612"/>
    <w:rsid w:val="003B7A37"/>
    <w:rsid w:val="003C4F68"/>
    <w:rsid w:val="003E7A44"/>
    <w:rsid w:val="00474514"/>
    <w:rsid w:val="00493FAC"/>
    <w:rsid w:val="0049525F"/>
    <w:rsid w:val="004A3A0B"/>
    <w:rsid w:val="004D64BB"/>
    <w:rsid w:val="004E4BCC"/>
    <w:rsid w:val="00511C30"/>
    <w:rsid w:val="00574940"/>
    <w:rsid w:val="006530B1"/>
    <w:rsid w:val="008240E3"/>
    <w:rsid w:val="0084552A"/>
    <w:rsid w:val="0094234A"/>
    <w:rsid w:val="00B873DF"/>
    <w:rsid w:val="00BA6314"/>
    <w:rsid w:val="00C0490B"/>
    <w:rsid w:val="00C73FA3"/>
    <w:rsid w:val="00C76E4F"/>
    <w:rsid w:val="00CA7167"/>
    <w:rsid w:val="00DB6F17"/>
    <w:rsid w:val="00F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1EBA"/>
  <w15:docId w15:val="{6AED83A8-EAA9-485C-8184-5841A18C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\Documents\Custom%20Office%20Templates\Sabl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Sablon.dotx</Template>
  <TotalTime>23</TotalTime>
  <Pages>5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ROG</dc:creator>
  <cp:keywords/>
  <cp:lastModifiedBy>Лука Радић</cp:lastModifiedBy>
  <cp:revision>14</cp:revision>
  <dcterms:created xsi:type="dcterms:W3CDTF">2025-08-12T20:28:00Z</dcterms:created>
  <dcterms:modified xsi:type="dcterms:W3CDTF">2025-08-12T21:35:00Z</dcterms:modified>
</cp:coreProperties>
</file>