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20C4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C10C1BD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9E554E3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1DF67184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126DA1C2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2E349EC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497B0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52BA49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C14D3A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CBC613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1EA6F33" w14:textId="77777777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19B8A071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EFC945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095214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9EA653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5FAEE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C6555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C5FBD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5B819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8805FB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5A2C85" w14:textId="77777777" w:rsidR="0084552A" w:rsidRDefault="0084552A">
      <w:pPr>
        <w:spacing w:after="58"/>
      </w:pPr>
    </w:p>
    <w:p w14:paraId="136AEF51" w14:textId="77777777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086BB9CA" w14:textId="71E6E500" w:rsidR="006530B1" w:rsidRDefault="00F33455" w:rsidP="006530B1">
      <w:pPr>
        <w:pStyle w:val="Title"/>
        <w:jc w:val="center"/>
      </w:pPr>
      <w:proofErr w:type="spellStart"/>
      <w:r>
        <w:t>P</w:t>
      </w:r>
      <w:r w:rsidR="00573F9A">
        <w:t>ravljenje</w:t>
      </w:r>
      <w:proofErr w:type="spellEnd"/>
      <w:r w:rsidR="00573F9A">
        <w:t xml:space="preserve"> </w:t>
      </w:r>
      <w:proofErr w:type="spellStart"/>
      <w:r w:rsidR="00573F9A">
        <w:t>izložbi</w:t>
      </w:r>
      <w:proofErr w:type="spellEnd"/>
    </w:p>
    <w:p w14:paraId="27C3392D" w14:textId="77777777" w:rsidR="006530B1" w:rsidRDefault="006530B1" w:rsidP="006530B1"/>
    <w:p w14:paraId="07752F12" w14:textId="77777777" w:rsidR="006530B1" w:rsidRPr="006530B1" w:rsidRDefault="006530B1" w:rsidP="006530B1"/>
    <w:p w14:paraId="359B7019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27284F84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507F4C06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7BBFF4E2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4708D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9A0D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8D3D7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C742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496A1574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26E00" w14:textId="21F657DC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462108">
              <w:rPr>
                <w:rFonts w:ascii="Times New Roman" w:eastAsia="Times New Roman" w:hAnsi="Times New Roman" w:cs="Times New Roman"/>
                <w:szCs w:val="22"/>
              </w:rPr>
              <w:t>2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2BF0E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59BE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7D02D" w14:textId="52797B73" w:rsidR="0084552A" w:rsidRPr="00462108" w:rsidRDefault="00462108">
            <w:pPr>
              <w:rPr>
                <w:rFonts w:ascii="Times New Roman" w:hAnsi="Times New Roman" w:cs="Times New Roman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Cs w:val="22"/>
              </w:rPr>
              <w:t>Luka Radić</w:t>
            </w:r>
          </w:p>
        </w:tc>
      </w:tr>
      <w:tr w:rsidR="0084552A" w14:paraId="16E912D6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5EB7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621E6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F31D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81BA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1AE6AFE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4E5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D6A9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E212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AC54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06DCAD52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B48F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B42D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0D9E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511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AF1C4BB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08151EA4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2D4531DA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52963B7B" w14:textId="77777777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6874BBDE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19D9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90BF" w14:textId="77777777" w:rsidR="003B7A37" w:rsidRDefault="003B7A37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6" w:history="1">
            <w:r w:rsidRPr="003E3013">
              <w:rPr>
                <w:rStyle w:val="Hyperlink"/>
                <w:noProof/>
              </w:rPr>
              <w:t>Dokument će koristiti svi članovi projektnog tima u razvoju i testiranju funkcionalnosti prijave, a može se koristiti i pri pisanju uputstva za korisnike.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ACFA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D880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6CA1" w14:textId="77777777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5D4A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2C304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2FD8" w14:textId="31A8B48E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412578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 w:rsidRPr="00412578">
              <w:rPr>
                <w:rStyle w:val="Hyperlink"/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="00412578" w:rsidRPr="00412578">
              <w:rPr>
                <w:rStyle w:val="Hyperlink"/>
                <w:rFonts w:eastAsiaTheme="majorEastAsia"/>
                <w:i/>
                <w:noProof/>
              </w:rPr>
              <w:t>Korisnik uspešno kreira izložbu</w:t>
            </w:r>
            <w:r w:rsidRPr="00412578">
              <w:rPr>
                <w:rStyle w:val="Hyperlink"/>
                <w:noProof/>
                <w:webHidden/>
              </w:rPr>
              <w:tab/>
            </w:r>
            <w:r w:rsidRPr="00412578">
              <w:rPr>
                <w:rStyle w:val="Hyperlink"/>
                <w:noProof/>
                <w:webHidden/>
              </w:rPr>
              <w:fldChar w:fldCharType="begin"/>
            </w:r>
            <w:r w:rsidRPr="00412578">
              <w:rPr>
                <w:rStyle w:val="Hyperlink"/>
                <w:noProof/>
                <w:webHidden/>
              </w:rPr>
              <w:instrText xml:space="preserve"> PAGEREF _Toc205762432 \h </w:instrText>
            </w:r>
            <w:r w:rsidRPr="00412578">
              <w:rPr>
                <w:rStyle w:val="Hyperlink"/>
                <w:noProof/>
                <w:webHidden/>
              </w:rPr>
            </w:r>
            <w:r w:rsidRPr="00412578">
              <w:rPr>
                <w:rStyle w:val="Hyperlink"/>
                <w:noProof/>
                <w:webHidden/>
              </w:rPr>
              <w:fldChar w:fldCharType="separate"/>
            </w:r>
            <w:r w:rsidRPr="00412578">
              <w:rPr>
                <w:rStyle w:val="Hyperlink"/>
                <w:noProof/>
                <w:webHidden/>
              </w:rPr>
              <w:t>4</w:t>
            </w:r>
            <w:r w:rsidRPr="0041257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7683E91" w14:textId="693D92FB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412578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 w:rsidRPr="00412578">
              <w:rPr>
                <w:rStyle w:val="Hyperlink"/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="00412578" w:rsidRPr="00412578">
              <w:rPr>
                <w:rStyle w:val="Hyperlink"/>
                <w:rFonts w:eastAsiaTheme="majorEastAsia"/>
                <w:i/>
                <w:iCs/>
                <w:noProof/>
              </w:rPr>
              <w:t>Korisnik ne unosi obavezna polja</w:t>
            </w:r>
            <w:r w:rsidRPr="00412578">
              <w:rPr>
                <w:rStyle w:val="Hyperlink"/>
                <w:noProof/>
                <w:webHidden/>
              </w:rPr>
              <w:tab/>
            </w:r>
            <w:r w:rsidRPr="00412578">
              <w:rPr>
                <w:rStyle w:val="Hyperlink"/>
                <w:noProof/>
                <w:webHidden/>
              </w:rPr>
              <w:fldChar w:fldCharType="begin"/>
            </w:r>
            <w:r w:rsidRPr="00412578">
              <w:rPr>
                <w:rStyle w:val="Hyperlink"/>
                <w:noProof/>
                <w:webHidden/>
              </w:rPr>
              <w:instrText xml:space="preserve"> PAGEREF _Toc205762433 \h </w:instrText>
            </w:r>
            <w:r w:rsidRPr="00412578">
              <w:rPr>
                <w:rStyle w:val="Hyperlink"/>
                <w:noProof/>
                <w:webHidden/>
              </w:rPr>
            </w:r>
            <w:r w:rsidRPr="00412578">
              <w:rPr>
                <w:rStyle w:val="Hyperlink"/>
                <w:noProof/>
                <w:webHidden/>
              </w:rPr>
              <w:fldChar w:fldCharType="separate"/>
            </w:r>
            <w:r w:rsidRPr="00412578">
              <w:rPr>
                <w:rStyle w:val="Hyperlink"/>
                <w:noProof/>
                <w:webHidden/>
              </w:rPr>
              <w:t>5</w:t>
            </w:r>
            <w:r w:rsidRPr="0041257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67FAF7E" w14:textId="4D571802" w:rsidR="003B7A37" w:rsidRDefault="003B7A37" w:rsidP="0028177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4" w:history="1">
            <w:r w:rsidRPr="00412578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 w:rsidRPr="00412578">
              <w:rPr>
                <w:rStyle w:val="Hyperlink"/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="00412578" w:rsidRPr="00412578">
              <w:rPr>
                <w:rStyle w:val="Hyperlink"/>
                <w:rFonts w:eastAsiaTheme="majorEastAsia"/>
                <w:i/>
                <w:iCs/>
                <w:noProof/>
              </w:rPr>
              <w:t>Korisnik unosi neispravno trajanje izložbe</w:t>
            </w:r>
            <w:r w:rsidRPr="00412578">
              <w:rPr>
                <w:rStyle w:val="Hyperlink"/>
                <w:noProof/>
                <w:webHidden/>
              </w:rPr>
              <w:tab/>
            </w:r>
            <w:r w:rsidRPr="00412578">
              <w:rPr>
                <w:rStyle w:val="Hyperlink"/>
                <w:noProof/>
                <w:webHidden/>
              </w:rPr>
              <w:fldChar w:fldCharType="begin"/>
            </w:r>
            <w:r w:rsidRPr="00412578">
              <w:rPr>
                <w:rStyle w:val="Hyperlink"/>
                <w:noProof/>
                <w:webHidden/>
              </w:rPr>
              <w:instrText xml:space="preserve"> PAGEREF _Toc205762434 \h </w:instrText>
            </w:r>
            <w:r w:rsidRPr="00412578">
              <w:rPr>
                <w:rStyle w:val="Hyperlink"/>
                <w:noProof/>
                <w:webHidden/>
              </w:rPr>
            </w:r>
            <w:r w:rsidRPr="00412578">
              <w:rPr>
                <w:rStyle w:val="Hyperlink"/>
                <w:noProof/>
                <w:webHidden/>
              </w:rPr>
              <w:fldChar w:fldCharType="separate"/>
            </w:r>
            <w:r w:rsidRPr="00412578">
              <w:rPr>
                <w:rStyle w:val="Hyperlink"/>
                <w:noProof/>
                <w:webHidden/>
              </w:rPr>
              <w:t>5</w:t>
            </w:r>
            <w:r w:rsidRPr="0041257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B7C29AC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8E78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1431F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D892" w14:textId="77777777" w:rsidR="0084552A" w:rsidRDefault="00000000">
          <w:r>
            <w:fldChar w:fldCharType="end"/>
          </w:r>
        </w:p>
      </w:sdtContent>
    </w:sdt>
    <w:p w14:paraId="691950D9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0B3F7FAF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1E1210CD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proofErr w:type="spellStart"/>
      <w:r>
        <w:t>Uvod</w:t>
      </w:r>
      <w:bookmarkEnd w:id="0"/>
      <w:proofErr w:type="spellEnd"/>
      <w:r>
        <w:t xml:space="preserve"> </w:t>
      </w:r>
    </w:p>
    <w:p w14:paraId="361B531A" w14:textId="77777777" w:rsidR="0084552A" w:rsidRDefault="00000000">
      <w:pPr>
        <w:pStyle w:val="Heading2"/>
        <w:ind w:left="705" w:hanging="720"/>
      </w:pPr>
      <w:bookmarkStart w:id="1" w:name="_Toc205762424"/>
      <w:proofErr w:type="spellStart"/>
      <w:r>
        <w:t>Rezime</w:t>
      </w:r>
      <w:bookmarkEnd w:id="1"/>
      <w:proofErr w:type="spellEnd"/>
      <w:r>
        <w:t xml:space="preserve"> </w:t>
      </w:r>
    </w:p>
    <w:p w14:paraId="00C3D5E3" w14:textId="71778188" w:rsidR="00C76E4F" w:rsidRDefault="007702FC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7702FC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kreiranja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nove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potrebnih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kao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što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su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naziv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tema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702FC">
        <w:rPr>
          <w:rFonts w:ascii="Times New Roman" w:eastAsia="Times New Roman" w:hAnsi="Times New Roman" w:cs="Times New Roman"/>
          <w:sz w:val="20"/>
        </w:rPr>
        <w:t>trajanje</w:t>
      </w:r>
      <w:proofErr w:type="spellEnd"/>
      <w:r w:rsidRPr="007702FC">
        <w:rPr>
          <w:rFonts w:ascii="Times New Roman" w:eastAsia="Times New Roman" w:hAnsi="Times New Roman" w:cs="Times New Roman"/>
          <w:sz w:val="20"/>
        </w:rPr>
        <w:t>.</w:t>
      </w:r>
    </w:p>
    <w:p w14:paraId="68DE34D0" w14:textId="77777777" w:rsidR="002E7DA4" w:rsidRDefault="002E7DA4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73F10E00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01B2FA1C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4A31B699" w14:textId="77777777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7036EEC9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7398BF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1BB79774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6D39FC3A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648E3B06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0B4E920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3C0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CDFC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21C6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6D55F3CD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F6D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0C3E" w14:textId="5F4D02F2" w:rsidR="0084552A" w:rsidRDefault="00186F91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postoji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opcija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dodavanje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odmah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kreiranju?S</w:t>
            </w:r>
            <w:proofErr w:type="spellEnd"/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9AD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04D9B6E4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024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41BF3E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FFD25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60D22CDB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481C88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FB841" w14:textId="2F8FA77E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Da li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korisnik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može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da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menja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trajanje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izložbe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nakon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što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je </w:t>
                  </w:r>
                  <w:proofErr w:type="spellStart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kreirana</w:t>
                  </w:r>
                  <w:proofErr w:type="spellEnd"/>
                  <w:r w:rsidR="00186F91"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09B25B70" w14:textId="77777777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8E1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851D43D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F496" w14:textId="35195E5F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86F91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FB54" w14:textId="7050A87B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86F91" w:rsidRPr="00C76E4F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korisnik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može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da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menja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ime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izložbe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nakon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što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je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kreirana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A16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04DBAEEE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0572" w14:textId="615C7995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86F91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C5BA" w14:textId="54AADA79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86F91" w:rsidRPr="00C76E4F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korisnik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može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da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menja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temu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izložbe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nakon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što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 xml:space="preserve"> je </w:t>
            </w:r>
            <w:proofErr w:type="spellStart"/>
            <w:r w:rsidR="00186F91">
              <w:rPr>
                <w:rFonts w:ascii="Times New Roman" w:eastAsia="Times New Roman" w:hAnsi="Times New Roman" w:cs="Times New Roman"/>
                <w:sz w:val="20"/>
              </w:rPr>
              <w:t>kreirana</w:t>
            </w:r>
            <w:proofErr w:type="spellEnd"/>
            <w:r w:rsidR="00186F91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25D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AD2A3AB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DDDD4B3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35C15A" w14:textId="77777777" w:rsidR="0084552A" w:rsidRDefault="00000000">
      <w:pPr>
        <w:pStyle w:val="Heading1"/>
        <w:ind w:left="705" w:hanging="720"/>
      </w:pPr>
      <w:bookmarkStart w:id="6" w:name="_Toc205762429"/>
      <w:r>
        <w:t xml:space="preserve">Scenario </w:t>
      </w:r>
      <w:proofErr w:type="spellStart"/>
      <w:r>
        <w:t>popunjavanja</w:t>
      </w:r>
      <w:proofErr w:type="spellEnd"/>
      <w:r>
        <w:t xml:space="preserve"> </w:t>
      </w:r>
      <w:proofErr w:type="spellStart"/>
      <w:r>
        <w:t>ankete</w:t>
      </w:r>
      <w:bookmarkEnd w:id="6"/>
      <w:proofErr w:type="spellEnd"/>
      <w:r>
        <w:t xml:space="preserve"> </w:t>
      </w:r>
    </w:p>
    <w:p w14:paraId="234769F2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B83100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58986B52" w14:textId="63BCD236" w:rsidR="00C76E4F" w:rsidRDefault="00E171E2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proofErr w:type="spellStart"/>
      <w:r w:rsidRPr="00E171E2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ima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mogućnost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kreira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novu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putem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odgovarajuće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forme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. Tom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prilikom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naziv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bira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tema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unapred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definisane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liste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Priroda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Portret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Arhitektura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Slobodna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tema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)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trajanje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satima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maksimalnim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171E2">
        <w:rPr>
          <w:rFonts w:ascii="Times New Roman" w:eastAsia="Times New Roman" w:hAnsi="Times New Roman" w:cs="Times New Roman"/>
          <w:sz w:val="20"/>
        </w:rPr>
        <w:t>trajanjem</w:t>
      </w:r>
      <w:proofErr w:type="spellEnd"/>
      <w:r w:rsidRPr="00E171E2">
        <w:rPr>
          <w:rFonts w:ascii="Times New Roman" w:eastAsia="Times New Roman" w:hAnsi="Times New Roman" w:cs="Times New Roman"/>
          <w:sz w:val="20"/>
        </w:rPr>
        <w:t xml:space="preserve"> od 168 sati.</w:t>
      </w:r>
    </w:p>
    <w:p w14:paraId="691DFBFF" w14:textId="77777777" w:rsidR="00E171E2" w:rsidRDefault="00E171E2">
      <w:pPr>
        <w:spacing w:after="111" w:line="261" w:lineRule="auto"/>
        <w:jc w:val="both"/>
      </w:pPr>
    </w:p>
    <w:p w14:paraId="6A5A1150" w14:textId="77777777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1C5712D1" w14:textId="44A9983F" w:rsidR="0084552A" w:rsidRDefault="00C76E4F" w:rsidP="003B7A37">
      <w:pPr>
        <w:pStyle w:val="Heading3"/>
        <w:spacing w:after="56"/>
        <w:ind w:left="720" w:hanging="720"/>
      </w:pPr>
      <w:bookmarkStart w:id="9" w:name="_Toc205762432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bookmarkEnd w:id="9"/>
      <w:proofErr w:type="spellStart"/>
      <w:r w:rsidR="000236AD">
        <w:rPr>
          <w:i/>
        </w:rPr>
        <w:t>kreira</w:t>
      </w:r>
      <w:proofErr w:type="spellEnd"/>
      <w:r w:rsidR="000236AD">
        <w:rPr>
          <w:i/>
        </w:rPr>
        <w:t xml:space="preserve"> </w:t>
      </w:r>
      <w:proofErr w:type="spellStart"/>
      <w:r w:rsidR="000236AD">
        <w:rPr>
          <w:i/>
        </w:rPr>
        <w:t>izložbu</w:t>
      </w:r>
      <w:proofErr w:type="spellEnd"/>
    </w:p>
    <w:p w14:paraId="791D787C" w14:textId="361D822C" w:rsidR="00C76E4F" w:rsidRPr="00C76E4F" w:rsidRDefault="000236AD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236AD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pritisne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Napravi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"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stranici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7AA41F76" w14:textId="0287B277" w:rsidR="00C76E4F" w:rsidRPr="00C76E4F" w:rsidRDefault="000236AD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236AD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se forma za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kreiranje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koja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sadrži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polja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za: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naziv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padajući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meni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temu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polje za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trajanja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satima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>.</w:t>
      </w:r>
    </w:p>
    <w:p w14:paraId="0557D9CC" w14:textId="12CCBE20" w:rsidR="00C76E4F" w:rsidRPr="00C76E4F" w:rsidRDefault="000236AD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236AD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naziv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. "Jesen u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Beogradu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>")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bira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temu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padajućeg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menija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npr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Priroda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) I </w:t>
      </w:r>
      <w:proofErr w:type="spellStart"/>
      <w:r>
        <w:rPr>
          <w:rFonts w:ascii="Times New Roman" w:eastAsia="Times New Roman" w:hAnsi="Times New Roman" w:cs="Times New Roman"/>
          <w:sz w:val="20"/>
        </w:rPr>
        <w:t>bira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trajanje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npr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72 </w:t>
      </w:r>
      <w:proofErr w:type="spellStart"/>
      <w:r>
        <w:rPr>
          <w:rFonts w:ascii="Times New Roman" w:eastAsia="Times New Roman" w:hAnsi="Times New Roman" w:cs="Times New Roman"/>
          <w:sz w:val="20"/>
        </w:rPr>
        <w:t>sata</w:t>
      </w:r>
      <w:proofErr w:type="spellEnd"/>
      <w:r>
        <w:rPr>
          <w:rFonts w:ascii="Times New Roman" w:eastAsia="Times New Roman" w:hAnsi="Times New Roman" w:cs="Times New Roman"/>
          <w:sz w:val="20"/>
        </w:rPr>
        <w:t>).</w:t>
      </w:r>
    </w:p>
    <w:p w14:paraId="7F9F80CD" w14:textId="76D953E4" w:rsidR="000236AD" w:rsidRPr="000236AD" w:rsidRDefault="000236AD" w:rsidP="000236A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GB" w:eastAsia="en-GB"/>
          <w14:ligatures w14:val="none"/>
        </w:rPr>
      </w:pPr>
      <w:r w:rsidRPr="000236AD">
        <w:rPr>
          <w:rFonts w:ascii="Times New Roman" w:eastAsia="Times New Roman" w:hAnsi="Times New Roman" w:cs="Times New Roman"/>
          <w:color w:val="auto"/>
          <w:kern w:val="0"/>
          <w:sz w:val="24"/>
          <w:lang w:val="en-GB" w:eastAsia="en-GB"/>
          <w14:ligatures w14:val="none"/>
        </w:rPr>
        <w:lastRenderedPageBreak/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Sistem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validira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unete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podatke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i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potvrđuje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da je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trajanje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izložbe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unutar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dozvoljenih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granica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(</w:t>
      </w:r>
      <w:proofErr w:type="spellStart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>maksimalno</w:t>
      </w:r>
      <w:proofErr w:type="spellEnd"/>
      <w:r w:rsidRPr="000236AD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n-GB" w:eastAsia="en-GB"/>
          <w14:ligatures w14:val="none"/>
        </w:rPr>
        <w:t xml:space="preserve"> 168 sati).</w:t>
      </w:r>
    </w:p>
    <w:p w14:paraId="59EBC24D" w14:textId="6E9CEF54" w:rsidR="0084552A" w:rsidRPr="000236AD" w:rsidRDefault="000236AD" w:rsidP="000236AD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236AD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kreira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novu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statusom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0236AD">
        <w:rPr>
          <w:rFonts w:ascii="Times New Roman" w:eastAsia="Times New Roman" w:hAnsi="Times New Roman" w:cs="Times New Roman"/>
          <w:sz w:val="20"/>
        </w:rPr>
        <w:t>aktivna</w:t>
      </w:r>
      <w:proofErr w:type="spellEnd"/>
      <w:r w:rsidRPr="000236AD">
        <w:rPr>
          <w:rFonts w:ascii="Times New Roman" w:eastAsia="Times New Roman" w:hAnsi="Times New Roman" w:cs="Times New Roman"/>
          <w:sz w:val="20"/>
        </w:rPr>
        <w:t>".</w:t>
      </w:r>
    </w:p>
    <w:p w14:paraId="40777A7D" w14:textId="77777777" w:rsidR="000236AD" w:rsidRDefault="000236AD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</w:rPr>
      </w:pPr>
    </w:p>
    <w:p w14:paraId="7FC4C5F3" w14:textId="77777777" w:rsidR="000236AD" w:rsidRDefault="000236AD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</w:rPr>
      </w:pPr>
    </w:p>
    <w:p w14:paraId="2C86426D" w14:textId="77777777" w:rsidR="000236AD" w:rsidRDefault="000236AD" w:rsidP="00C76E4F">
      <w:pPr>
        <w:spacing w:after="3" w:line="252" w:lineRule="auto"/>
        <w:ind w:left="-5" w:right="1291" w:hanging="10"/>
      </w:pPr>
    </w:p>
    <w:p w14:paraId="4489EE25" w14:textId="6724EF7E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762433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bookmarkEnd w:id="10"/>
      <w:r w:rsidR="003E7833">
        <w:rPr>
          <w:i/>
          <w:iCs/>
        </w:rPr>
        <w:t xml:space="preserve">ne </w:t>
      </w:r>
      <w:proofErr w:type="spellStart"/>
      <w:r w:rsidR="003E7833">
        <w:rPr>
          <w:i/>
          <w:iCs/>
        </w:rPr>
        <w:t>unosi</w:t>
      </w:r>
      <w:proofErr w:type="spellEnd"/>
      <w:r w:rsidR="003E7833">
        <w:rPr>
          <w:i/>
          <w:iCs/>
        </w:rPr>
        <w:t xml:space="preserve"> </w:t>
      </w:r>
      <w:proofErr w:type="spellStart"/>
      <w:r w:rsidR="003E7833">
        <w:rPr>
          <w:i/>
          <w:iCs/>
        </w:rPr>
        <w:t>obavezna</w:t>
      </w:r>
      <w:proofErr w:type="spellEnd"/>
      <w:r w:rsidR="003E7833">
        <w:rPr>
          <w:i/>
          <w:iCs/>
        </w:rPr>
        <w:t xml:space="preserve"> </w:t>
      </w:r>
      <w:proofErr w:type="spellStart"/>
      <w:r w:rsidR="003E7833">
        <w:rPr>
          <w:i/>
          <w:iCs/>
        </w:rPr>
        <w:t>polja</w:t>
      </w:r>
      <w:proofErr w:type="spellEnd"/>
      <w:r w:rsidRPr="003B7A37">
        <w:rPr>
          <w:i/>
          <w:iCs/>
        </w:rPr>
        <w:t xml:space="preserve">  </w:t>
      </w:r>
    </w:p>
    <w:p w14:paraId="7A81EA0A" w14:textId="77777777" w:rsidR="00C76E4F" w:rsidRP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64FC7159" w14:textId="698A636A" w:rsidR="00C76E4F" w:rsidRPr="00C76E4F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E783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pokuša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kreira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bez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naziva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>.</w:t>
      </w:r>
    </w:p>
    <w:p w14:paraId="4A9B0810" w14:textId="6155C0BE" w:rsidR="003E7833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E7833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porukom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0"/>
        </w:rPr>
        <w:t>Molim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Vas </w:t>
      </w:r>
      <w:proofErr w:type="spellStart"/>
      <w:r>
        <w:rPr>
          <w:rFonts w:ascii="Times New Roman" w:eastAsia="Times New Roman" w:hAnsi="Times New Roman" w:cs="Times New Roman"/>
          <w:sz w:val="20"/>
        </w:rPr>
        <w:t>popunite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polje</w:t>
      </w:r>
      <w:r w:rsidRPr="003E7833">
        <w:rPr>
          <w:rFonts w:ascii="Times New Roman" w:eastAsia="Times New Roman" w:hAnsi="Times New Roman" w:cs="Times New Roman"/>
          <w:sz w:val="20"/>
        </w:rPr>
        <w:t>."</w:t>
      </w:r>
    </w:p>
    <w:p w14:paraId="541B5BD2" w14:textId="7009A56A" w:rsidR="00C76E4F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pokuša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napravi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pre </w:t>
      </w:r>
      <w:proofErr w:type="spellStart"/>
      <w:r>
        <w:rPr>
          <w:rFonts w:ascii="Times New Roman" w:eastAsia="Times New Roman" w:hAnsi="Times New Roman" w:cs="Times New Roman"/>
          <w:sz w:val="20"/>
        </w:rPr>
        <w:t>nego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što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odabrao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temu</w:t>
      </w:r>
      <w:proofErr w:type="spellEnd"/>
    </w:p>
    <w:p w14:paraId="6CAA607C" w14:textId="278AA297" w:rsidR="003E7833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vraća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formu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porukom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Molim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Vas </w:t>
      </w:r>
      <w:r>
        <w:rPr>
          <w:rFonts w:ascii="Times New Roman" w:eastAsia="Times New Roman" w:hAnsi="Times New Roman" w:cs="Times New Roman"/>
          <w:sz w:val="20"/>
          <w:lang w:val="sr-Latn-RS"/>
        </w:rPr>
        <w:t>izaberite stvar u ovoj listi</w:t>
      </w:r>
      <w:r>
        <w:rPr>
          <w:rFonts w:ascii="Times New Roman" w:eastAsia="Times New Roman" w:hAnsi="Times New Roman" w:cs="Times New Roman"/>
          <w:sz w:val="20"/>
        </w:rPr>
        <w:t>“</w:t>
      </w:r>
    </w:p>
    <w:p w14:paraId="7D5DD08F" w14:textId="17CD95AF" w:rsidR="003E7833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E783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pokuša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kreira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bez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trajanja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>.</w:t>
      </w:r>
    </w:p>
    <w:p w14:paraId="647ADB7C" w14:textId="3C72B404" w:rsidR="003E7833" w:rsidRDefault="003E7833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E7833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E7833">
        <w:rPr>
          <w:rFonts w:ascii="Times New Roman" w:eastAsia="Times New Roman" w:hAnsi="Times New Roman" w:cs="Times New Roman"/>
          <w:sz w:val="20"/>
        </w:rPr>
        <w:t>porukom</w:t>
      </w:r>
      <w:proofErr w:type="spellEnd"/>
      <w:r w:rsidRPr="003E7833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0"/>
        </w:rPr>
        <w:t>Molim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Vas </w:t>
      </w:r>
      <w:proofErr w:type="spellStart"/>
      <w:r>
        <w:rPr>
          <w:rFonts w:ascii="Times New Roman" w:eastAsia="Times New Roman" w:hAnsi="Times New Roman" w:cs="Times New Roman"/>
          <w:sz w:val="20"/>
        </w:rPr>
        <w:t>popunite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polje</w:t>
      </w:r>
      <w:r w:rsidRPr="003E7833">
        <w:rPr>
          <w:rFonts w:ascii="Times New Roman" w:eastAsia="Times New Roman" w:hAnsi="Times New Roman" w:cs="Times New Roman"/>
          <w:sz w:val="20"/>
        </w:rPr>
        <w:t>."</w:t>
      </w:r>
    </w:p>
    <w:p w14:paraId="389E7210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318AA36F" w14:textId="2DCFB220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1" w:name="_Toc205762434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bookmarkEnd w:id="11"/>
      <w:proofErr w:type="spellStart"/>
      <w:r w:rsidR="00747111">
        <w:rPr>
          <w:i/>
          <w:iCs/>
        </w:rPr>
        <w:t>unosi</w:t>
      </w:r>
      <w:proofErr w:type="spellEnd"/>
      <w:r w:rsidR="00747111">
        <w:rPr>
          <w:i/>
          <w:iCs/>
        </w:rPr>
        <w:t xml:space="preserve"> </w:t>
      </w:r>
      <w:proofErr w:type="spellStart"/>
      <w:r w:rsidR="00747111">
        <w:rPr>
          <w:i/>
          <w:iCs/>
        </w:rPr>
        <w:t>neispravno</w:t>
      </w:r>
      <w:proofErr w:type="spellEnd"/>
      <w:r w:rsidR="00747111">
        <w:rPr>
          <w:i/>
          <w:iCs/>
        </w:rPr>
        <w:t xml:space="preserve"> </w:t>
      </w:r>
      <w:proofErr w:type="spellStart"/>
      <w:r w:rsidR="00747111">
        <w:rPr>
          <w:i/>
          <w:iCs/>
        </w:rPr>
        <w:t>trajanje</w:t>
      </w:r>
      <w:proofErr w:type="spellEnd"/>
      <w:r w:rsidR="00747111">
        <w:rPr>
          <w:i/>
          <w:iCs/>
        </w:rPr>
        <w:t xml:space="preserve"> </w:t>
      </w:r>
      <w:proofErr w:type="spellStart"/>
      <w:r w:rsidR="00747111">
        <w:rPr>
          <w:i/>
          <w:iCs/>
        </w:rPr>
        <w:t>izložbe</w:t>
      </w:r>
      <w:proofErr w:type="spellEnd"/>
    </w:p>
    <w:p w14:paraId="2EACA813" w14:textId="77777777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1079EDA0" w14:textId="77777777" w:rsidR="00067020" w:rsidRDefault="00067020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67020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naziv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bira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temu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>.</w:t>
      </w:r>
    </w:p>
    <w:p w14:paraId="39540308" w14:textId="1E28D19E" w:rsidR="0084552A" w:rsidRDefault="00067020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067020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trajanje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koje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veće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 xml:space="preserve"> od 168 sati (</w:t>
      </w:r>
      <w:proofErr w:type="spellStart"/>
      <w:r w:rsidRPr="00067020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067020">
        <w:rPr>
          <w:rFonts w:ascii="Times New Roman" w:eastAsia="Times New Roman" w:hAnsi="Times New Roman" w:cs="Times New Roman"/>
          <w:sz w:val="20"/>
        </w:rPr>
        <w:t>. "200")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od 1 (</w:t>
      </w:r>
      <w:proofErr w:type="spellStart"/>
      <w:r>
        <w:rPr>
          <w:rFonts w:ascii="Times New Roman" w:eastAsia="Times New Roman" w:hAnsi="Times New Roman" w:cs="Times New Roman"/>
          <w:sz w:val="20"/>
        </w:rPr>
        <w:t>npr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-1)</w:t>
      </w:r>
    </w:p>
    <w:p w14:paraId="1C774221" w14:textId="231CF549" w:rsidR="00067020" w:rsidRPr="003B7A37" w:rsidRDefault="00067020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validira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trajanje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vraća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formu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proukom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067020">
        <w:rPr>
          <w:rFonts w:ascii="Times New Roman" w:eastAsia="Times New Roman" w:hAnsi="Times New Roman" w:cs="Times New Roman"/>
          <w:sz w:val="20"/>
        </w:rPr>
        <w:t>"</w:t>
      </w:r>
      <w:proofErr w:type="spellStart"/>
      <w:r>
        <w:rPr>
          <w:rFonts w:ascii="Times New Roman" w:eastAsia="Times New Roman" w:hAnsi="Times New Roman" w:cs="Times New Roman"/>
          <w:sz w:val="20"/>
        </w:rPr>
        <w:t>Vrednost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ovoga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 w:rsidR="00D20165">
        <w:rPr>
          <w:rFonts w:ascii="Times New Roman" w:eastAsia="Times New Roman" w:hAnsi="Times New Roman" w:cs="Times New Roman"/>
          <w:sz w:val="20"/>
        </w:rPr>
        <w:t xml:space="preserve">mora </w:t>
      </w:r>
      <w:proofErr w:type="spellStart"/>
      <w:r w:rsidR="00D20165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="00D2016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20165">
        <w:rPr>
          <w:rFonts w:ascii="Times New Roman" w:eastAsia="Times New Roman" w:hAnsi="Times New Roman" w:cs="Times New Roman"/>
          <w:sz w:val="20"/>
        </w:rPr>
        <w:t>jednaka</w:t>
      </w:r>
      <w:proofErr w:type="spellEnd"/>
      <w:r w:rsidR="00D2016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20165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="00D2016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20165">
        <w:rPr>
          <w:rFonts w:ascii="Times New Roman" w:eastAsia="Times New Roman" w:hAnsi="Times New Roman" w:cs="Times New Roman"/>
          <w:sz w:val="20"/>
        </w:rPr>
        <w:t>manja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od</w:t>
      </w:r>
      <w:r w:rsidRPr="00067020">
        <w:rPr>
          <w:rFonts w:ascii="Times New Roman" w:eastAsia="Times New Roman" w:hAnsi="Times New Roman" w:cs="Times New Roman"/>
          <w:sz w:val="20"/>
        </w:rPr>
        <w:t xml:space="preserve"> 168 sati."</w:t>
      </w:r>
      <w:r>
        <w:rPr>
          <w:rFonts w:ascii="Times New Roman" w:eastAsia="Times New Roman" w:hAnsi="Times New Roman" w:cs="Times New Roman"/>
          <w:sz w:val="20"/>
        </w:rPr>
        <w:t xml:space="preserve"> Ili </w:t>
      </w:r>
      <w:r w:rsidRPr="00067020">
        <w:rPr>
          <w:rFonts w:ascii="Times New Roman" w:eastAsia="Times New Roman" w:hAnsi="Times New Roman" w:cs="Times New Roman"/>
          <w:sz w:val="20"/>
        </w:rPr>
        <w:t>"</w:t>
      </w:r>
      <w:proofErr w:type="spellStart"/>
      <w:r>
        <w:rPr>
          <w:rFonts w:ascii="Times New Roman" w:eastAsia="Times New Roman" w:hAnsi="Times New Roman" w:cs="Times New Roman"/>
          <w:sz w:val="20"/>
        </w:rPr>
        <w:t>Vrednost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ovoga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mora da </w:t>
      </w:r>
      <w:proofErr w:type="spellStart"/>
      <w:r>
        <w:rPr>
          <w:rFonts w:ascii="Times New Roman" w:eastAsia="Times New Roman" w:hAnsi="Times New Roman" w:cs="Times New Roman"/>
          <w:sz w:val="20"/>
        </w:rPr>
        <w:t>buda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veća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jednaka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1</w:t>
      </w:r>
      <w:r w:rsidRPr="00067020">
        <w:rPr>
          <w:rFonts w:ascii="Times New Roman" w:eastAsia="Times New Roman" w:hAnsi="Times New Roman" w:cs="Times New Roman"/>
          <w:sz w:val="20"/>
        </w:rPr>
        <w:t>."</w:t>
      </w:r>
    </w:p>
    <w:p w14:paraId="2257D396" w14:textId="11088C41" w:rsidR="0084552A" w:rsidRDefault="00000000" w:rsidP="003E7833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5CEA40" w14:textId="77777777" w:rsidR="0084552A" w:rsidRDefault="00000000">
      <w:pPr>
        <w:pStyle w:val="Heading2"/>
        <w:spacing w:after="220"/>
        <w:ind w:left="705" w:hanging="720"/>
      </w:pPr>
      <w:bookmarkStart w:id="12" w:name="_Toc20576243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2"/>
      <w:proofErr w:type="spellEnd"/>
      <w:r>
        <w:t xml:space="preserve"> </w:t>
      </w:r>
    </w:p>
    <w:p w14:paraId="6982C5B0" w14:textId="77777777" w:rsidR="0041347E" w:rsidRDefault="0041347E" w:rsidP="0041347E">
      <w:pPr>
        <w:pStyle w:val="ListParagraph"/>
        <w:numPr>
          <w:ilvl w:val="0"/>
          <w:numId w:val="12"/>
        </w:numPr>
        <w:spacing w:after="0" w:line="319" w:lineRule="auto"/>
        <w:ind w:right="1966"/>
        <w:rPr>
          <w:rFonts w:ascii="Times New Roman" w:eastAsia="Times New Roman" w:hAnsi="Times New Roman" w:cs="Times New Roman"/>
          <w:sz w:val="20"/>
        </w:rPr>
      </w:pPr>
      <w:proofErr w:type="spellStart"/>
      <w:r w:rsidRPr="0041347E">
        <w:rPr>
          <w:rFonts w:ascii="Times New Roman" w:eastAsia="Times New Roman" w:hAnsi="Times New Roman" w:cs="Times New Roman"/>
          <w:sz w:val="20"/>
        </w:rPr>
        <w:t>Proces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kreiranja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brz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jednostavan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jasnim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instrukcijama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>.</w:t>
      </w:r>
    </w:p>
    <w:p w14:paraId="4918548A" w14:textId="15646D3C" w:rsidR="003B7A37" w:rsidRDefault="0041347E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41347E">
        <w:rPr>
          <w:rFonts w:ascii="Times New Roman" w:eastAsia="Times New Roman" w:hAnsi="Times New Roman" w:cs="Times New Roman"/>
          <w:sz w:val="20"/>
        </w:rPr>
        <w:t>Validacija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mora se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vršiti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klijentskoj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serverskoj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1347E">
        <w:rPr>
          <w:rFonts w:ascii="Times New Roman" w:eastAsia="Times New Roman" w:hAnsi="Times New Roman" w:cs="Times New Roman"/>
          <w:sz w:val="20"/>
        </w:rPr>
        <w:t>strani</w:t>
      </w:r>
      <w:proofErr w:type="spellEnd"/>
      <w:r w:rsidRPr="0041347E">
        <w:rPr>
          <w:rFonts w:ascii="Times New Roman" w:eastAsia="Times New Roman" w:hAnsi="Times New Roman" w:cs="Times New Roman"/>
          <w:sz w:val="20"/>
        </w:rPr>
        <w:t>.</w:t>
      </w:r>
    </w:p>
    <w:p w14:paraId="1995D65D" w14:textId="77777777" w:rsidR="00AF06E9" w:rsidRPr="003B7A37" w:rsidRDefault="00AF06E9" w:rsidP="00AF06E9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45701E1B" w14:textId="77777777" w:rsidR="0084552A" w:rsidRDefault="00000000">
      <w:pPr>
        <w:pStyle w:val="Heading2"/>
        <w:spacing w:after="195"/>
        <w:ind w:left="705" w:hanging="720"/>
      </w:pPr>
      <w:bookmarkStart w:id="13" w:name="_Toc205762437"/>
      <w:proofErr w:type="spellStart"/>
      <w:r>
        <w:t>Preduslovi</w:t>
      </w:r>
      <w:bookmarkEnd w:id="13"/>
      <w:proofErr w:type="spellEnd"/>
      <w:r>
        <w:t xml:space="preserve">  </w:t>
      </w:r>
    </w:p>
    <w:p w14:paraId="793FC1D4" w14:textId="07FC4591" w:rsidR="003B7A37" w:rsidRDefault="00294D8C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294D8C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prijavljen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>.</w:t>
      </w:r>
    </w:p>
    <w:p w14:paraId="10ACBB33" w14:textId="2CB31081" w:rsidR="00294D8C" w:rsidRPr="003B7A37" w:rsidRDefault="00294D8C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>
        <w:rPr>
          <w:rFonts w:ascii="Times New Roman" w:eastAsia="Times New Roman" w:hAnsi="Times New Roman" w:cs="Times New Roman"/>
          <w:sz w:val="20"/>
        </w:rPr>
        <w:t>biti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žiri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običan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0"/>
        </w:rPr>
        <w:t>može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napravi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izložbu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494565BE" w14:textId="3E1E9ABA" w:rsidR="00AF06E9" w:rsidRDefault="00294D8C" w:rsidP="00AF06E9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294D8C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imati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dozvolu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kreiranje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94D8C">
        <w:rPr>
          <w:rFonts w:ascii="Times New Roman" w:eastAsia="Times New Roman" w:hAnsi="Times New Roman" w:cs="Times New Roman"/>
          <w:sz w:val="20"/>
        </w:rPr>
        <w:t>izložbi</w:t>
      </w:r>
      <w:proofErr w:type="spellEnd"/>
      <w:r w:rsidRPr="00294D8C">
        <w:rPr>
          <w:rFonts w:ascii="Times New Roman" w:eastAsia="Times New Roman" w:hAnsi="Times New Roman" w:cs="Times New Roman"/>
          <w:sz w:val="20"/>
        </w:rPr>
        <w:t>.</w:t>
      </w:r>
    </w:p>
    <w:p w14:paraId="235E8B80" w14:textId="77777777" w:rsidR="002D05FD" w:rsidRPr="003B7A37" w:rsidRDefault="002D05FD" w:rsidP="00AF06E9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6316D09B" w14:textId="77777777" w:rsidR="0084552A" w:rsidRDefault="00000000">
      <w:pPr>
        <w:pStyle w:val="Heading2"/>
        <w:spacing w:after="90"/>
        <w:ind w:left="705" w:hanging="720"/>
      </w:pPr>
      <w:bookmarkStart w:id="14" w:name="_Toc205762438"/>
      <w:proofErr w:type="spellStart"/>
      <w:r>
        <w:t>Posledice</w:t>
      </w:r>
      <w:bookmarkEnd w:id="14"/>
      <w:proofErr w:type="spellEnd"/>
      <w:r>
        <w:t xml:space="preserve"> </w:t>
      </w:r>
    </w:p>
    <w:p w14:paraId="137BF3D0" w14:textId="77777777" w:rsidR="002D05FD" w:rsidRDefault="002D05FD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 w:rsidRPr="002D05FD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uspešnog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kreiranja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, nova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izložba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dodaje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bazu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svim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unetim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informacijama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>.</w:t>
      </w:r>
    </w:p>
    <w:p w14:paraId="2A118FC6" w14:textId="63B75399" w:rsidR="003B7A37" w:rsidRDefault="002D05FD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2D05FD">
        <w:rPr>
          <w:rFonts w:ascii="Times New Roman" w:eastAsia="Times New Roman" w:hAnsi="Times New Roman" w:cs="Times New Roman"/>
          <w:sz w:val="20"/>
        </w:rPr>
        <w:t>Kreiranje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uticati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prikazivanje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izložbi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početnoj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listi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aktivnih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2D05FD">
        <w:rPr>
          <w:rFonts w:ascii="Times New Roman" w:eastAsia="Times New Roman" w:hAnsi="Times New Roman" w:cs="Times New Roman"/>
          <w:sz w:val="20"/>
        </w:rPr>
        <w:t>izložbi</w:t>
      </w:r>
      <w:proofErr w:type="spellEnd"/>
      <w:r w:rsidRPr="002D05FD">
        <w:rPr>
          <w:rFonts w:ascii="Times New Roman" w:eastAsia="Times New Roman" w:hAnsi="Times New Roman" w:cs="Times New Roman"/>
          <w:sz w:val="20"/>
        </w:rPr>
        <w:t>.</w:t>
      </w:r>
    </w:p>
    <w:p w14:paraId="407C7FCB" w14:textId="00DA339B" w:rsidR="00EB61AE" w:rsidRPr="003B7A37" w:rsidRDefault="00EB61AE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EB61A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EB61AE">
        <w:rPr>
          <w:rFonts w:ascii="Times New Roman" w:eastAsia="Times New Roman" w:hAnsi="Times New Roman" w:cs="Times New Roman"/>
          <w:sz w:val="20"/>
        </w:rPr>
        <w:t xml:space="preserve"> koji je </w:t>
      </w:r>
      <w:proofErr w:type="spellStart"/>
      <w:r w:rsidRPr="00EB61AE">
        <w:rPr>
          <w:rFonts w:ascii="Times New Roman" w:eastAsia="Times New Roman" w:hAnsi="Times New Roman" w:cs="Times New Roman"/>
          <w:sz w:val="20"/>
        </w:rPr>
        <w:t>kreirao</w:t>
      </w:r>
      <w:proofErr w:type="spellEnd"/>
      <w:r w:rsidRPr="00EB61A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B61AE">
        <w:rPr>
          <w:rFonts w:ascii="Times New Roman" w:eastAsia="Times New Roman" w:hAnsi="Times New Roman" w:cs="Times New Roman"/>
          <w:sz w:val="20"/>
        </w:rPr>
        <w:t>izložbu</w:t>
      </w:r>
      <w:proofErr w:type="spellEnd"/>
      <w:r w:rsidRPr="00EB61A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B61AE">
        <w:rPr>
          <w:rFonts w:ascii="Times New Roman" w:eastAsia="Times New Roman" w:hAnsi="Times New Roman" w:cs="Times New Roman"/>
          <w:sz w:val="20"/>
        </w:rPr>
        <w:t>postaje</w:t>
      </w:r>
      <w:proofErr w:type="spellEnd"/>
      <w:r w:rsidRPr="00EB61AE">
        <w:rPr>
          <w:rFonts w:ascii="Times New Roman" w:eastAsia="Times New Roman" w:hAnsi="Times New Roman" w:cs="Times New Roman"/>
          <w:sz w:val="20"/>
        </w:rPr>
        <w:t xml:space="preserve"> njen vlasnik.</w:t>
      </w:r>
    </w:p>
    <w:p w14:paraId="7EC57937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 w:rsidSect="00216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165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A95AA" w14:textId="77777777" w:rsidR="00016D45" w:rsidRDefault="00016D45">
      <w:pPr>
        <w:spacing w:after="0" w:line="240" w:lineRule="auto"/>
      </w:pPr>
      <w:r>
        <w:separator/>
      </w:r>
    </w:p>
  </w:endnote>
  <w:endnote w:type="continuationSeparator" w:id="0">
    <w:p w14:paraId="7AA3BFF6" w14:textId="77777777" w:rsidR="00016D45" w:rsidRDefault="0001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9CD1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2DF2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2823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E3FD" w14:textId="77777777" w:rsidR="00016D45" w:rsidRDefault="00016D45">
      <w:pPr>
        <w:spacing w:after="0" w:line="240" w:lineRule="auto"/>
      </w:pPr>
      <w:r>
        <w:separator/>
      </w:r>
    </w:p>
  </w:footnote>
  <w:footnote w:type="continuationSeparator" w:id="0">
    <w:p w14:paraId="528A5988" w14:textId="77777777" w:rsidR="00016D45" w:rsidRDefault="00016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23B6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0131" w14:textId="22AD6629" w:rsidR="0084552A" w:rsidRDefault="00462108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000000">
      <w:rPr>
        <w:rFonts w:ascii="Times New Roman" w:eastAsia="Times New Roman" w:hAnsi="Times New Roman" w:cs="Times New Roman"/>
        <w:b/>
        <w:sz w:val="20"/>
      </w:rPr>
      <w:t xml:space="preserve">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Times New Roman" w:eastAsia="Times New Roman" w:hAnsi="Times New Roman" w:cs="Times New Roman"/>
        <w:sz w:val="20"/>
      </w:rPr>
      <w:t>4</w:t>
    </w:r>
    <w:r w:rsidR="00000000">
      <w:rPr>
        <w:rFonts w:ascii="Times New Roman" w:eastAsia="Times New Roman" w:hAnsi="Times New Roman" w:cs="Times New Roman"/>
        <w:sz w:val="20"/>
      </w:rPr>
      <w:fldChar w:fldCharType="end"/>
    </w:r>
    <w:r w:rsidR="00000000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B6D3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08"/>
    <w:rsid w:val="00016D45"/>
    <w:rsid w:val="000236AD"/>
    <w:rsid w:val="00067020"/>
    <w:rsid w:val="00186F91"/>
    <w:rsid w:val="0021096D"/>
    <w:rsid w:val="00216BEB"/>
    <w:rsid w:val="00234162"/>
    <w:rsid w:val="00281777"/>
    <w:rsid w:val="00294D8C"/>
    <w:rsid w:val="002D05FD"/>
    <w:rsid w:val="002E7DA4"/>
    <w:rsid w:val="003B7A37"/>
    <w:rsid w:val="003C4F68"/>
    <w:rsid w:val="003E7833"/>
    <w:rsid w:val="00412578"/>
    <w:rsid w:val="0041347E"/>
    <w:rsid w:val="00462108"/>
    <w:rsid w:val="004A3A0B"/>
    <w:rsid w:val="00573F9A"/>
    <w:rsid w:val="006530B1"/>
    <w:rsid w:val="00747111"/>
    <w:rsid w:val="007702FC"/>
    <w:rsid w:val="0084552A"/>
    <w:rsid w:val="00AF06E9"/>
    <w:rsid w:val="00C0490B"/>
    <w:rsid w:val="00C76E4F"/>
    <w:rsid w:val="00D20165"/>
    <w:rsid w:val="00E171E2"/>
    <w:rsid w:val="00EB61AE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A0EC"/>
  <w15:docId w15:val="{01522EF4-AB01-4E98-9C28-A215606F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Documents\Custom%20Office%20Templates\Sabl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Sablon.dotx</Template>
  <TotalTime>16</TotalTime>
  <Pages>5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ROG</dc:creator>
  <cp:keywords/>
  <cp:lastModifiedBy>Лука Радић</cp:lastModifiedBy>
  <cp:revision>18</cp:revision>
  <dcterms:created xsi:type="dcterms:W3CDTF">2025-08-11T22:37:00Z</dcterms:created>
  <dcterms:modified xsi:type="dcterms:W3CDTF">2025-08-11T22:53:00Z</dcterms:modified>
</cp:coreProperties>
</file>