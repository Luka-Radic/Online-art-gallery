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5EA7" w14:textId="77777777" w:rsidR="0084552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22DA139F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32F8445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70F205CF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FD5BFA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625267C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A420FDB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670FDD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D859D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DFA7A2B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D2DBC42" w14:textId="77777777" w:rsidR="0084552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6530B1">
        <w:rPr>
          <w:rFonts w:ascii="Arial" w:eastAsia="Arial" w:hAnsi="Arial" w:cs="Arial"/>
          <w:sz w:val="36"/>
        </w:rPr>
        <w:t>RealArt</w:t>
      </w:r>
      <w:r>
        <w:rPr>
          <w:rFonts w:ascii="Arial" w:eastAsia="Arial" w:hAnsi="Arial" w:cs="Arial"/>
          <w:sz w:val="36"/>
        </w:rPr>
        <w:t xml:space="preserve"> </w:t>
      </w:r>
    </w:p>
    <w:p w14:paraId="2E9BF48A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0010D54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691606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7EBB18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DC7C88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A24E11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99A1CB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E0A463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0F5A49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0760CA" w14:textId="77777777" w:rsidR="0084552A" w:rsidRDefault="0084552A">
      <w:pPr>
        <w:spacing w:after="58"/>
      </w:pPr>
    </w:p>
    <w:p w14:paraId="5618D6AF" w14:textId="77777777" w:rsidR="006530B1" w:rsidRDefault="006530B1" w:rsidP="006530B1">
      <w:pPr>
        <w:pStyle w:val="Title"/>
        <w:jc w:val="center"/>
      </w:pPr>
      <w:r>
        <w:t>Specifikacija scenarija upotrebe</w:t>
      </w:r>
    </w:p>
    <w:p w14:paraId="11F0E559" w14:textId="6438B4EE" w:rsidR="006530B1" w:rsidRDefault="00D5728B" w:rsidP="006530B1">
      <w:pPr>
        <w:pStyle w:val="Title"/>
        <w:jc w:val="center"/>
      </w:pPr>
      <w:r>
        <w:t>Komentarisanje fotografija</w:t>
      </w:r>
    </w:p>
    <w:p w14:paraId="619B3EC7" w14:textId="77777777" w:rsidR="006530B1" w:rsidRDefault="006530B1" w:rsidP="006530B1"/>
    <w:p w14:paraId="1BC44205" w14:textId="77777777" w:rsidR="006530B1" w:rsidRPr="006530B1" w:rsidRDefault="006530B1" w:rsidP="006530B1"/>
    <w:p w14:paraId="5325789B" w14:textId="77777777" w:rsidR="0084552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5F90B463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4D653140" w14:textId="77777777" w:rsidR="0084552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277B48F3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F44AF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ABEA5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0AE4F" w14:textId="77777777" w:rsidR="0084552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BFBE4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3F0897BE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A5411" w14:textId="77777777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10.8.2025.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7D616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CCF87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371A" w14:textId="12A5A437" w:rsidR="0084552A" w:rsidRPr="00D5728B" w:rsidRDefault="00D5728B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</w:rPr>
              <w:t>Luka Radi</w:t>
            </w:r>
            <w:r>
              <w:rPr>
                <w:rFonts w:ascii="Times New Roman" w:hAnsi="Times New Roman" w:cs="Times New Roman"/>
                <w:szCs w:val="22"/>
                <w:lang w:val="sr-Latn-RS"/>
              </w:rPr>
              <w:t>ć</w:t>
            </w:r>
          </w:p>
        </w:tc>
      </w:tr>
      <w:tr w:rsidR="0084552A" w14:paraId="67B58AB7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22FC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059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0798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EE3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98C8D51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7823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C76B6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31D6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CBB5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2155136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62E8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8DB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CC18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260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6D9369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761044F9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693309E7" w14:textId="77777777" w:rsidR="0084552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660FD016" w14:textId="77777777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07AECEC9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B2FC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8449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9A77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BF0B" w14:textId="05009FEE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 xml:space="preserve">Scenario </w:t>
            </w:r>
            <w:r w:rsidR="00D5728B">
              <w:rPr>
                <w:rStyle w:val="Hyperlink"/>
                <w:rFonts w:eastAsiaTheme="majorEastAsia"/>
                <w:noProof/>
              </w:rPr>
              <w:t>komentarisanja fotografije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CD8F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8A225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2BF3" w14:textId="2CDBA860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noProof/>
              </w:rPr>
              <w:t xml:space="preserve">Korisnik </w:t>
            </w:r>
            <w:r w:rsidR="00570C7B">
              <w:rPr>
                <w:rStyle w:val="Hyperlink"/>
                <w:rFonts w:eastAsiaTheme="majorEastAsia"/>
                <w:i/>
                <w:noProof/>
              </w:rPr>
              <w:t>nije ušao u sliku ybog komentara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FE031" w14:textId="3B47FF5A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Korisnik</w:t>
            </w:r>
            <w:r w:rsidR="00570C7B">
              <w:rPr>
                <w:rStyle w:val="Hyperlink"/>
                <w:rFonts w:eastAsiaTheme="majorEastAsia"/>
                <w:i/>
                <w:iCs/>
                <w:noProof/>
              </w:rPr>
              <w:t xml:space="preserve"> ne ostavlja komentar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E3C5" w14:textId="67FB665C" w:rsidR="003B7A37" w:rsidRDefault="003B7A37" w:rsidP="00D5728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4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 xml:space="preserve">Korisnik </w:t>
            </w:r>
            <w:r w:rsidR="00570C7B">
              <w:rPr>
                <w:rStyle w:val="Hyperlink"/>
                <w:rFonts w:eastAsiaTheme="majorEastAsia"/>
                <w:i/>
                <w:iCs/>
                <w:noProof/>
              </w:rPr>
              <w:t xml:space="preserve">uspešno </w:t>
            </w:r>
            <w:r w:rsidR="00D5728B">
              <w:rPr>
                <w:rStyle w:val="Hyperlink"/>
                <w:rFonts w:eastAsiaTheme="majorEastAsia"/>
                <w:i/>
                <w:iCs/>
                <w:noProof/>
              </w:rPr>
              <w:t>unosi komentar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C327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66B1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5EA0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2786" w14:textId="77777777" w:rsidR="0084552A" w:rsidRDefault="00000000">
          <w:r>
            <w:fldChar w:fldCharType="end"/>
          </w:r>
        </w:p>
      </w:sdtContent>
    </w:sdt>
    <w:p w14:paraId="2C86FBD9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5178883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180DFA9A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r>
        <w:t>Uvod</w:t>
      </w:r>
      <w:bookmarkEnd w:id="0"/>
      <w:r>
        <w:t xml:space="preserve"> </w:t>
      </w:r>
    </w:p>
    <w:p w14:paraId="6B5392E6" w14:textId="77777777" w:rsidR="0084552A" w:rsidRDefault="00000000">
      <w:pPr>
        <w:pStyle w:val="Heading2"/>
        <w:ind w:left="705" w:hanging="720"/>
      </w:pPr>
      <w:bookmarkStart w:id="1" w:name="_Toc205762424"/>
      <w:r>
        <w:t>Rezime</w:t>
      </w:r>
      <w:bookmarkEnd w:id="1"/>
      <w:r>
        <w:t xml:space="preserve"> </w:t>
      </w:r>
    </w:p>
    <w:p w14:paraId="00378129" w14:textId="26535E33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Definisanje scenarija upotrebe za funkcionalnost </w:t>
      </w:r>
      <w:r w:rsidR="003A349B">
        <w:rPr>
          <w:rFonts w:ascii="Times New Roman" w:eastAsia="Times New Roman" w:hAnsi="Times New Roman" w:cs="Times New Roman"/>
          <w:sz w:val="20"/>
        </w:rPr>
        <w:t>komentarisanja fotografija, sa primerima interakcije korisnika sa formom za komentare.</w:t>
      </w:r>
    </w:p>
    <w:p w14:paraId="6C62C241" w14:textId="77777777" w:rsidR="00C76E4F" w:rsidRPr="003A349B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C338F1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r>
        <w:t>Namena dokumenta i ciljne grupe</w:t>
      </w:r>
      <w:bookmarkEnd w:id="2"/>
      <w:r>
        <w:t xml:space="preserve"> </w:t>
      </w:r>
    </w:p>
    <w:p w14:paraId="136C4B0C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r w:rsidRPr="00C76E4F">
        <w:rPr>
          <w:rFonts w:ascii="Times New Roman" w:eastAsia="Times New Roman" w:hAnsi="Times New Roman" w:cs="Times New Roman"/>
          <w:b w:val="0"/>
        </w:rPr>
        <w:t>Dokument će koristiti svi članovi projektnog tima u razvoju i testiranju funkcionalnosti prijave, a može se koristiti i pri pisanju uputstva za korisnike.</w:t>
      </w:r>
      <w:bookmarkEnd w:id="3"/>
    </w:p>
    <w:p w14:paraId="3C87C880" w14:textId="77777777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4023B8BB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3572BCCB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0DC18FF1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55BBBC02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1E28800E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>Otvorena pitanja</w:t>
      </w:r>
      <w:bookmarkEnd w:id="5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1299C7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5F1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020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24E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84552A" w14:paraId="0ADFBD3A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8C6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2436" w14:textId="165CD98D" w:rsidR="0084552A" w:rsidRDefault="00532347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Da li korisnici mogu da odgovaraju na komentare (threadovi)?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E876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29E0986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230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0F474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C806A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CBC987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3E3751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F24E6" w14:textId="26036D0E" w:rsidR="00C76E4F" w:rsidRPr="00C76E4F" w:rsidRDefault="00532347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Da li se komentari mogu lajkovati ili ocenjivati?</w:t>
                  </w:r>
                </w:p>
              </w:tc>
            </w:tr>
          </w:tbl>
          <w:p w14:paraId="6B48873F" w14:textId="77777777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5AD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0DB8736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2E5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76E4F"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EFEA" w14:textId="1A94961B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32347">
              <w:rPr>
                <w:rFonts w:ascii="Times New Roman" w:eastAsia="Times New Roman" w:hAnsi="Times New Roman" w:cs="Times New Roman"/>
                <w:sz w:val="20"/>
              </w:rPr>
              <w:t>Koja su pravila moderacije komentara?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A6D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72CD26D2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D4E5" w14:textId="0876AF80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E7FF4"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2A76" w14:textId="26CA7F40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E7FF4">
              <w:rPr>
                <w:rFonts w:ascii="Times New Roman" w:eastAsia="Times New Roman" w:hAnsi="Times New Roman" w:cs="Times New Roman"/>
                <w:sz w:val="20"/>
              </w:rPr>
              <w:t>Da li ce komentari moći da se brišu?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BF7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3574A63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6CD9ACD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B84DFE" w14:textId="41B4BA5B" w:rsidR="0084552A" w:rsidRDefault="00000000">
      <w:pPr>
        <w:pStyle w:val="Heading1"/>
        <w:ind w:left="705" w:hanging="720"/>
      </w:pPr>
      <w:bookmarkStart w:id="6" w:name="_Toc205762429"/>
      <w:r>
        <w:t>Scenario</w:t>
      </w:r>
      <w:bookmarkEnd w:id="6"/>
      <w:r w:rsidR="00666447">
        <w:t xml:space="preserve"> komentarisanja fotografije</w:t>
      </w:r>
    </w:p>
    <w:p w14:paraId="7194C07E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A99CF4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r>
        <w:rPr>
          <w:u w:val="single" w:color="000000"/>
        </w:rPr>
        <w:t>Kratak opis</w:t>
      </w:r>
      <w:bookmarkEnd w:id="7"/>
      <w:r>
        <w:t xml:space="preserve"> </w:t>
      </w:r>
    </w:p>
    <w:p w14:paraId="78B2958F" w14:textId="06C4D61A" w:rsidR="00C76E4F" w:rsidRDefault="00570C7B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r w:rsidRPr="00570C7B">
        <w:rPr>
          <w:rFonts w:ascii="Times New Roman" w:eastAsia="Times New Roman" w:hAnsi="Times New Roman" w:cs="Times New Roman"/>
          <w:sz w:val="20"/>
        </w:rPr>
        <w:t>Korisnik ima mogućnost da ostavlja komentare na prikazane fotografije. Komentari su vidljivi ostalim korisnicima i mogu se brisati od strane autora komentara ili administratora.</w:t>
      </w:r>
    </w:p>
    <w:p w14:paraId="68F0C74D" w14:textId="77777777" w:rsidR="00570C7B" w:rsidRDefault="00570C7B">
      <w:pPr>
        <w:spacing w:after="111" w:line="261" w:lineRule="auto"/>
        <w:jc w:val="both"/>
      </w:pPr>
    </w:p>
    <w:p w14:paraId="762097D7" w14:textId="77777777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>Tok dogadjaja</w:t>
      </w:r>
      <w:bookmarkEnd w:id="8"/>
      <w:r>
        <w:t xml:space="preserve"> </w:t>
      </w:r>
    </w:p>
    <w:p w14:paraId="5B6E0DE9" w14:textId="208BC837" w:rsidR="0084552A" w:rsidRDefault="00C76E4F" w:rsidP="003B7A37">
      <w:pPr>
        <w:pStyle w:val="Heading3"/>
        <w:spacing w:after="56"/>
        <w:ind w:left="720" w:hanging="720"/>
      </w:pPr>
      <w:bookmarkStart w:id="9" w:name="_Toc205762432"/>
      <w:r w:rsidRPr="00C76E4F">
        <w:rPr>
          <w:i/>
        </w:rPr>
        <w:t xml:space="preserve">Korisnik </w:t>
      </w:r>
      <w:bookmarkEnd w:id="9"/>
      <w:r w:rsidR="00081C7A">
        <w:rPr>
          <w:i/>
        </w:rPr>
        <w:t>ne želi da ostavi komentar</w:t>
      </w:r>
    </w:p>
    <w:p w14:paraId="52A920A5" w14:textId="0526E776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Korisnik </w:t>
      </w:r>
      <w:r w:rsidR="00570C7B">
        <w:rPr>
          <w:rFonts w:ascii="Times New Roman" w:eastAsia="Times New Roman" w:hAnsi="Times New Roman" w:cs="Times New Roman"/>
          <w:sz w:val="20"/>
        </w:rPr>
        <w:t>ulazi u pojedninacnu sliku</w:t>
      </w:r>
    </w:p>
    <w:p w14:paraId="3D562F6F" w14:textId="3595CCF1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Klikom </w:t>
      </w:r>
      <w:r w:rsidR="00570C7B">
        <w:rPr>
          <w:rFonts w:ascii="Times New Roman" w:eastAsia="Times New Roman" w:hAnsi="Times New Roman" w:cs="Times New Roman"/>
          <w:sz w:val="20"/>
        </w:rPr>
        <w:t>klikće na dugme u uglu slike</w:t>
      </w:r>
    </w:p>
    <w:p w14:paraId="2E6698D5" w14:textId="4AD30663" w:rsidR="00C76E4F" w:rsidRDefault="00570C7B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Prikazuje se full slika u boljoj rezoluciji</w:t>
      </w:r>
    </w:p>
    <w:p w14:paraId="3F0F143C" w14:textId="77777777" w:rsidR="00570C7B" w:rsidRPr="00C76E4F" w:rsidRDefault="00570C7B" w:rsidP="00570C7B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pomera komentare na scroll na desnom delu</w:t>
      </w:r>
    </w:p>
    <w:p w14:paraId="4088247A" w14:textId="77777777" w:rsidR="00570C7B" w:rsidRPr="00C76E4F" w:rsidRDefault="00570C7B" w:rsidP="00570C7B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Korisnik </w:t>
      </w:r>
      <w:r>
        <w:rPr>
          <w:rFonts w:ascii="Times New Roman" w:eastAsia="Times New Roman" w:hAnsi="Times New Roman" w:cs="Times New Roman"/>
          <w:sz w:val="20"/>
        </w:rPr>
        <w:t>čita opis slike I komentare</w:t>
      </w:r>
    </w:p>
    <w:p w14:paraId="7F56C6A1" w14:textId="6C2D8B78" w:rsidR="00570C7B" w:rsidRPr="00570C7B" w:rsidRDefault="00570C7B" w:rsidP="00570C7B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Tek ako ima previse opisa I komentara se javlja scroll bar</w:t>
      </w:r>
    </w:p>
    <w:p w14:paraId="2FDE52BF" w14:textId="1CA8DCFB" w:rsidR="0084552A" w:rsidRDefault="0084552A" w:rsidP="00570C7B">
      <w:pPr>
        <w:spacing w:after="3" w:line="252" w:lineRule="auto"/>
        <w:ind w:right="1291"/>
      </w:pPr>
    </w:p>
    <w:p w14:paraId="47D73CD2" w14:textId="77777777" w:rsidR="00570C7B" w:rsidRDefault="00570C7B" w:rsidP="00570C7B">
      <w:pPr>
        <w:spacing w:after="3" w:line="252" w:lineRule="auto"/>
        <w:ind w:right="1291"/>
      </w:pPr>
    </w:p>
    <w:p w14:paraId="2D8BFB56" w14:textId="77777777" w:rsidR="00570C7B" w:rsidRDefault="00570C7B" w:rsidP="00570C7B">
      <w:pPr>
        <w:spacing w:after="3" w:line="252" w:lineRule="auto"/>
        <w:ind w:right="1291"/>
      </w:pPr>
    </w:p>
    <w:p w14:paraId="7F194193" w14:textId="4555798D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762433"/>
      <w:r w:rsidRPr="003B7A37">
        <w:rPr>
          <w:i/>
          <w:iCs/>
        </w:rPr>
        <w:t xml:space="preserve">Korisnik </w:t>
      </w:r>
      <w:bookmarkEnd w:id="10"/>
      <w:r w:rsidR="00570C7B">
        <w:rPr>
          <w:i/>
          <w:iCs/>
        </w:rPr>
        <w:t>ne ostavlja komentar</w:t>
      </w:r>
      <w:r w:rsidRPr="003B7A37">
        <w:rPr>
          <w:i/>
          <w:iCs/>
        </w:rPr>
        <w:t xml:space="preserve">  </w:t>
      </w:r>
    </w:p>
    <w:p w14:paraId="06F59C97" w14:textId="2B427244" w:rsidR="00C76E4F" w:rsidRPr="00C76E4F" w:rsidRDefault="00570C7B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se nalazi na stranici sa detaljima slike</w:t>
      </w:r>
    </w:p>
    <w:p w14:paraId="17850DD2" w14:textId="029CCE15" w:rsidR="00C76E4F" w:rsidRPr="00C76E4F" w:rsidRDefault="00C76E4F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Korisnik </w:t>
      </w:r>
      <w:r w:rsidR="00570C7B">
        <w:rPr>
          <w:rFonts w:ascii="Times New Roman" w:eastAsia="Times New Roman" w:hAnsi="Times New Roman" w:cs="Times New Roman"/>
          <w:sz w:val="20"/>
        </w:rPr>
        <w:t>klikće na dugme Pošalji</w:t>
      </w:r>
    </w:p>
    <w:p w14:paraId="666FF745" w14:textId="23CB9E5B" w:rsidR="00C76E4F" w:rsidRPr="00C76E4F" w:rsidRDefault="00570C7B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Sistem prikazuje poruku “Komentar ne mo</w:t>
      </w:r>
      <w:r>
        <w:rPr>
          <w:rFonts w:ascii="Times New Roman" w:eastAsia="Times New Roman" w:hAnsi="Times New Roman" w:cs="Times New Roman"/>
          <w:sz w:val="20"/>
          <w:lang w:val="sr-Latn-RS"/>
        </w:rPr>
        <w:t>že biti prazan.</w:t>
      </w:r>
      <w:r>
        <w:rPr>
          <w:rFonts w:ascii="Times New Roman" w:eastAsia="Times New Roman" w:hAnsi="Times New Roman" w:cs="Times New Roman"/>
          <w:sz w:val="20"/>
        </w:rPr>
        <w:t>”</w:t>
      </w:r>
    </w:p>
    <w:p w14:paraId="706E04EE" w14:textId="010E1C91" w:rsidR="00C76E4F" w:rsidRDefault="00C76E4F" w:rsidP="00570C7B">
      <w:pPr>
        <w:pStyle w:val="ListParagraph"/>
        <w:spacing w:after="3" w:line="252" w:lineRule="auto"/>
        <w:ind w:left="360" w:right="1291"/>
        <w:rPr>
          <w:rFonts w:ascii="Times New Roman" w:eastAsia="Times New Roman" w:hAnsi="Times New Roman" w:cs="Times New Roman"/>
          <w:sz w:val="20"/>
        </w:rPr>
      </w:pPr>
    </w:p>
    <w:p w14:paraId="47C009C2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2D433583" w14:textId="22D43E8F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1" w:name="_Toc205762434"/>
      <w:r w:rsidRPr="003B7A37">
        <w:rPr>
          <w:i/>
          <w:iCs/>
        </w:rPr>
        <w:t xml:space="preserve">Korisnik </w:t>
      </w:r>
      <w:bookmarkEnd w:id="11"/>
      <w:r w:rsidR="00570C7B">
        <w:rPr>
          <w:i/>
          <w:iCs/>
        </w:rPr>
        <w:t>unosi komentar uspešno</w:t>
      </w:r>
      <w:r w:rsidRPr="003B7A37">
        <w:rPr>
          <w:i/>
          <w:iCs/>
          <w:u w:val="none"/>
        </w:rPr>
        <w:t xml:space="preserve"> </w:t>
      </w:r>
    </w:p>
    <w:p w14:paraId="0668BADC" w14:textId="13C57072" w:rsidR="00C76E4F" w:rsidRPr="00C76E4F" w:rsidRDefault="0067489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se nalazi na stranici detaljnijeg prikaza slike</w:t>
      </w:r>
    </w:p>
    <w:p w14:paraId="7AD53C58" w14:textId="011EAE5F" w:rsidR="00C76E4F" w:rsidRPr="00C76E4F" w:rsidRDefault="0067489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unosi odredjeni tekst u polje za tekst ispod komentara</w:t>
      </w:r>
    </w:p>
    <w:p w14:paraId="61790589" w14:textId="5D2F480B" w:rsidR="0084552A" w:rsidRDefault="0067489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Klikom na dugme Pošalji šalje svoj komentar na bazu</w:t>
      </w:r>
    </w:p>
    <w:p w14:paraId="61A961DE" w14:textId="4391F8C5" w:rsidR="00674892" w:rsidRDefault="0067489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Komentar se validira I dodaje u bazu</w:t>
      </w:r>
    </w:p>
    <w:p w14:paraId="1B2F5AE6" w14:textId="64438F41" w:rsidR="00674892" w:rsidRPr="003B7A37" w:rsidRDefault="00674892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Komentar se prikazuje ispod </w:t>
      </w:r>
      <w:r w:rsidR="00263A31">
        <w:rPr>
          <w:rFonts w:ascii="Times New Roman" w:eastAsia="Times New Roman" w:hAnsi="Times New Roman" w:cs="Times New Roman"/>
          <w:sz w:val="20"/>
        </w:rPr>
        <w:t>slike</w:t>
      </w:r>
      <w:r>
        <w:rPr>
          <w:rFonts w:ascii="Times New Roman" w:eastAsia="Times New Roman" w:hAnsi="Times New Roman" w:cs="Times New Roman"/>
          <w:sz w:val="20"/>
        </w:rPr>
        <w:t xml:space="preserve"> sa imenom korisnika, slikom avatara I tekstom komentara</w:t>
      </w:r>
    </w:p>
    <w:p w14:paraId="0934BBC2" w14:textId="22EA2D3F" w:rsidR="0084552A" w:rsidRDefault="00000000" w:rsidP="00674892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978F25" w14:textId="77777777" w:rsidR="0084552A" w:rsidRDefault="0084552A">
      <w:pPr>
        <w:spacing w:after="113"/>
      </w:pPr>
    </w:p>
    <w:p w14:paraId="455B36A3" w14:textId="77777777" w:rsidR="0084552A" w:rsidRDefault="00000000">
      <w:pPr>
        <w:pStyle w:val="Heading2"/>
        <w:spacing w:after="220"/>
        <w:ind w:left="705" w:hanging="720"/>
      </w:pPr>
      <w:bookmarkStart w:id="12" w:name="_Toc205762436"/>
      <w:r>
        <w:t>Posebni zahtevi</w:t>
      </w:r>
      <w:bookmarkEnd w:id="12"/>
      <w:r>
        <w:t xml:space="preserve"> </w:t>
      </w:r>
    </w:p>
    <w:p w14:paraId="574BEDE5" w14:textId="736D64A7" w:rsidR="003B7A37" w:rsidRPr="003B7A37" w:rsidRDefault="00674892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Komentar mora biti objavljen odmah nakon slanja (real-time).</w:t>
      </w:r>
    </w:p>
    <w:p w14:paraId="16F24C80" w14:textId="5D81D2AD" w:rsidR="003B7A37" w:rsidRPr="003B7A37" w:rsidRDefault="00674892" w:rsidP="00674892">
      <w:pPr>
        <w:pStyle w:val="ListParagraph"/>
        <w:numPr>
          <w:ilvl w:val="0"/>
          <w:numId w:val="12"/>
        </w:numPr>
        <w:spacing w:after="0" w:line="319" w:lineRule="auto"/>
        <w:ind w:right="295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Sistem mora biti otporan na XSS napade u poljima za komentarisanje</w:t>
      </w:r>
    </w:p>
    <w:p w14:paraId="686D89F6" w14:textId="77777777" w:rsidR="0084552A" w:rsidRDefault="00000000">
      <w:pPr>
        <w:pStyle w:val="Heading2"/>
        <w:spacing w:after="195"/>
        <w:ind w:left="705" w:hanging="720"/>
      </w:pPr>
      <w:bookmarkStart w:id="13" w:name="_Toc205762437"/>
      <w:r>
        <w:t>Preduslovi</w:t>
      </w:r>
      <w:bookmarkEnd w:id="13"/>
      <w:r>
        <w:t xml:space="preserve">  </w:t>
      </w:r>
    </w:p>
    <w:p w14:paraId="02DB187D" w14:textId="77777777" w:rsidR="00674892" w:rsidRDefault="00674892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 w:rsidRPr="00674892">
        <w:rPr>
          <w:rFonts w:ascii="Times New Roman" w:eastAsia="Times New Roman" w:hAnsi="Times New Roman" w:cs="Times New Roman"/>
          <w:sz w:val="20"/>
        </w:rPr>
        <w:t>Korisnik mora biti prijavljen na sistem.</w:t>
      </w:r>
    </w:p>
    <w:p w14:paraId="755636AB" w14:textId="5BA66532" w:rsidR="003B7A37" w:rsidRPr="003B7A37" w:rsidRDefault="008A2F64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Slika</w:t>
      </w:r>
      <w:r w:rsidR="00674892">
        <w:rPr>
          <w:rFonts w:ascii="Times New Roman" w:eastAsia="Times New Roman" w:hAnsi="Times New Roman" w:cs="Times New Roman"/>
          <w:sz w:val="20"/>
        </w:rPr>
        <w:t xml:space="preserve"> mora psotojati u bazi I biti dostupna za prikaz.</w:t>
      </w:r>
    </w:p>
    <w:p w14:paraId="077C21EE" w14:textId="77777777" w:rsidR="0084552A" w:rsidRDefault="00000000">
      <w:pPr>
        <w:pStyle w:val="Heading2"/>
        <w:spacing w:after="90"/>
        <w:ind w:left="705" w:hanging="720"/>
      </w:pPr>
      <w:bookmarkStart w:id="14" w:name="_Toc205762438"/>
      <w:r>
        <w:t>Posledice</w:t>
      </w:r>
      <w:bookmarkEnd w:id="14"/>
      <w:r>
        <w:t xml:space="preserve"> </w:t>
      </w:r>
    </w:p>
    <w:p w14:paraId="402E58D7" w14:textId="28BBDFCF" w:rsidR="003B7A37" w:rsidRPr="003B7A37" w:rsidRDefault="00674892" w:rsidP="00674892">
      <w:pPr>
        <w:pStyle w:val="ListParagraph"/>
        <w:numPr>
          <w:ilvl w:val="0"/>
          <w:numId w:val="13"/>
        </w:numPr>
        <w:spacing w:after="0" w:line="319" w:lineRule="auto"/>
        <w:ind w:right="1399"/>
        <w:rPr>
          <w:rFonts w:ascii="Times New Roman" w:eastAsia="Times New Roman" w:hAnsi="Times New Roman" w:cs="Times New Roman"/>
          <w:sz w:val="20"/>
        </w:rPr>
      </w:pPr>
      <w:r w:rsidRPr="00674892">
        <w:rPr>
          <w:rFonts w:ascii="Times New Roman" w:eastAsia="Times New Roman" w:hAnsi="Times New Roman" w:cs="Times New Roman"/>
          <w:sz w:val="20"/>
        </w:rPr>
        <w:t>U slučaju uspešnog ostavljanja komentara, komentar se čuva u bazi podataka i postaje vidljiv ostalim korisnicima.</w:t>
      </w:r>
    </w:p>
    <w:p w14:paraId="6CB98E5F" w14:textId="7BDF3ED4" w:rsidR="0084552A" w:rsidRDefault="00674892" w:rsidP="00674892">
      <w:pPr>
        <w:pStyle w:val="ListParagraph"/>
        <w:numPr>
          <w:ilvl w:val="0"/>
          <w:numId w:val="13"/>
        </w:numPr>
        <w:spacing w:after="0" w:line="319" w:lineRule="auto"/>
        <w:ind w:right="1257"/>
      </w:pPr>
      <w:r w:rsidRPr="00674892">
        <w:rPr>
          <w:rFonts w:ascii="Times New Roman" w:eastAsia="Times New Roman" w:hAnsi="Times New Roman" w:cs="Times New Roman"/>
          <w:sz w:val="20"/>
        </w:rPr>
        <w:t>Aktivnost korisnika (npr. broj ostavljenih komentara) se može ažurirati.</w:t>
      </w:r>
    </w:p>
    <w:sectPr w:rsidR="0084552A" w:rsidSect="00216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165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AC4F" w14:textId="77777777" w:rsidR="00FB31E1" w:rsidRDefault="00FB31E1">
      <w:pPr>
        <w:spacing w:after="0" w:line="240" w:lineRule="auto"/>
      </w:pPr>
      <w:r>
        <w:separator/>
      </w:r>
    </w:p>
  </w:endnote>
  <w:endnote w:type="continuationSeparator" w:id="0">
    <w:p w14:paraId="699C63E5" w14:textId="77777777" w:rsidR="00FB31E1" w:rsidRDefault="00FB3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93B8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E720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BF8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3F789" w14:textId="77777777" w:rsidR="00FB31E1" w:rsidRDefault="00FB31E1">
      <w:pPr>
        <w:spacing w:after="0" w:line="240" w:lineRule="auto"/>
      </w:pPr>
      <w:r>
        <w:separator/>
      </w:r>
    </w:p>
  </w:footnote>
  <w:footnote w:type="continuationSeparator" w:id="0">
    <w:p w14:paraId="6A3F88E0" w14:textId="77777777" w:rsidR="00FB31E1" w:rsidRDefault="00FB3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8F3F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E39D" w14:textId="4CB7B2FB" w:rsidR="0084552A" w:rsidRPr="007B21D0" w:rsidRDefault="007B21D0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RealArt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0775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2B"/>
    <w:rsid w:val="00081C7A"/>
    <w:rsid w:val="001F452B"/>
    <w:rsid w:val="0021096D"/>
    <w:rsid w:val="00216BEB"/>
    <w:rsid w:val="00234162"/>
    <w:rsid w:val="00263A31"/>
    <w:rsid w:val="00320437"/>
    <w:rsid w:val="003A349B"/>
    <w:rsid w:val="003B7A37"/>
    <w:rsid w:val="003C4F68"/>
    <w:rsid w:val="003E7A44"/>
    <w:rsid w:val="004A3A0B"/>
    <w:rsid w:val="00532347"/>
    <w:rsid w:val="00570C7B"/>
    <w:rsid w:val="00651940"/>
    <w:rsid w:val="006530B1"/>
    <w:rsid w:val="00666447"/>
    <w:rsid w:val="00674892"/>
    <w:rsid w:val="007B21D0"/>
    <w:rsid w:val="0084552A"/>
    <w:rsid w:val="008A2F64"/>
    <w:rsid w:val="00C0490B"/>
    <w:rsid w:val="00C76E4F"/>
    <w:rsid w:val="00CE7FF4"/>
    <w:rsid w:val="00D33A25"/>
    <w:rsid w:val="00D5728B"/>
    <w:rsid w:val="00F33455"/>
    <w:rsid w:val="00FB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09C1"/>
  <w15:docId w15:val="{908D3503-3BE3-4C70-8806-064A3D79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1D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B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1D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Documents\Custom%20Office%20Templates\Sabl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Sablon.dotx</Template>
  <TotalTime>51</TotalTime>
  <Pages>5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ROG</dc:creator>
  <cp:keywords/>
  <cp:lastModifiedBy>Лука Радић</cp:lastModifiedBy>
  <cp:revision>11</cp:revision>
  <dcterms:created xsi:type="dcterms:W3CDTF">2025-08-11T21:15:00Z</dcterms:created>
  <dcterms:modified xsi:type="dcterms:W3CDTF">2025-08-12T21:17:00Z</dcterms:modified>
</cp:coreProperties>
</file>